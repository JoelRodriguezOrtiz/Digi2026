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74A2" w14:textId="48E2E1E0" w:rsidR="005C6D45" w:rsidRPr="00404B2E" w:rsidRDefault="00B25016">
      <w:pPr>
        <w:pStyle w:val="Ttulo"/>
        <w:rPr>
          <w:noProof/>
          <w:sz w:val="72"/>
          <w:szCs w:val="72"/>
        </w:rPr>
      </w:pPr>
      <w:r>
        <w:rPr>
          <w:noProof/>
          <w:sz w:val="72"/>
          <w:szCs w:val="72"/>
          <w:lang w:bidi="es-ES"/>
        </w:rPr>
        <w:t xml:space="preserve">MOD 373 – UD1 </w:t>
      </w:r>
      <w:r w:rsidR="009E54C9">
        <w:rPr>
          <w:noProof/>
          <w:sz w:val="72"/>
          <w:szCs w:val="72"/>
          <w:lang w:bidi="es-ES"/>
        </w:rPr>
        <w:t>CSS-GRID</w:t>
      </w:r>
    </w:p>
    <w:p w14:paraId="7C392787" w14:textId="77777777" w:rsidR="00CF27B7" w:rsidRPr="00CF27B7" w:rsidRDefault="00CF27B7" w:rsidP="00CF27B7">
      <w:pPr>
        <w:rPr>
          <w:b/>
          <w:bCs/>
          <w:noProof/>
          <w:lang w:bidi="es-ES"/>
        </w:rPr>
      </w:pPr>
      <w:bookmarkStart w:id="0" w:name="_Hlk487785372"/>
      <w:bookmarkEnd w:id="0"/>
      <w:r w:rsidRPr="00CF27B7">
        <w:rPr>
          <w:b/>
          <w:bCs/>
          <w:noProof/>
          <w:lang w:bidi="es-ES"/>
        </w:rPr>
        <w:t>Introducción a CSS Grid como sistema de diseño moderno</w:t>
      </w:r>
    </w:p>
    <w:p w14:paraId="37AE5709" w14:textId="7A8C3A56" w:rsid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 xml:space="preserve">CSS Grid representa uno de los avances más importantes en el diseño web de las últimas décadas. Este módulo permite organizar contenido en dos dimensiones simultáneamente, controlando filas y columnas con precisión milimétrica. </w:t>
      </w:r>
    </w:p>
    <w:p w14:paraId="60E94371" w14:textId="0591D8BB" w:rsidR="00CF27B7" w:rsidRPr="00CF27B7" w:rsidRDefault="00CF27B7" w:rsidP="00CF27B7">
      <w:pPr>
        <w:rPr>
          <w:noProof/>
          <w:u w:val="single"/>
          <w:lang w:bidi="es-ES"/>
        </w:rPr>
      </w:pPr>
      <w:r w:rsidRPr="00CF27B7">
        <w:rPr>
          <w:noProof/>
          <w:u w:val="single"/>
          <w:lang w:bidi="es-ES"/>
        </w:rPr>
        <w:t>Ejemplo</w:t>
      </w:r>
    </w:p>
    <w:p w14:paraId="37896421" w14:textId="77777777" w:rsid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 xml:space="preserve">Este código simple genera tres columnas iguales con separación uniforme. </w:t>
      </w:r>
    </w:p>
    <w:p w14:paraId="0F64DD7F" w14:textId="47342C04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 xml:space="preserve">La propiedad </w:t>
      </w:r>
      <w:r w:rsidRPr="00CF27B7">
        <w:rPr>
          <w:b/>
          <w:bCs/>
          <w:noProof/>
          <w:lang w:bidi="es-ES"/>
        </w:rPr>
        <w:t>display: grid</w:t>
      </w:r>
      <w:r w:rsidRPr="00CF27B7">
        <w:rPr>
          <w:noProof/>
          <w:lang w:bidi="es-ES"/>
        </w:rPr>
        <w:t xml:space="preserve"> activa el contexto de rejilla en el elemento padre.</w:t>
      </w:r>
    </w:p>
    <w:p w14:paraId="2B91FCD2" w14:textId="77777777" w:rsid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 xml:space="preserve">La unidad </w:t>
      </w:r>
      <w:r w:rsidRPr="00CF27B7">
        <w:rPr>
          <w:b/>
          <w:bCs/>
          <w:noProof/>
          <w:lang w:bidi="es-ES"/>
        </w:rPr>
        <w:t>fr</w:t>
      </w:r>
      <w:r w:rsidRPr="00CF27B7">
        <w:rPr>
          <w:noProof/>
          <w:lang w:bidi="es-ES"/>
        </w:rPr>
        <w:t xml:space="preserve"> (fraction) distribuye el espacio disponible proporcionalmente. Por ejemplo, 1fr 2fr asigna el doble de ancho a la segunda columna respecto a la primera.</w:t>
      </w:r>
    </w:p>
    <w:p w14:paraId="0DCA8CC4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b/>
          <w:bCs/>
          <w:noProof/>
          <w:lang w:bidi="es-ES"/>
        </w:rPr>
        <w:t>grid-template-columns</w:t>
      </w:r>
      <w:r w:rsidRPr="00CF27B7">
        <w:rPr>
          <w:noProof/>
          <w:lang w:bidi="es-ES"/>
        </w:rPr>
        <w:t xml:space="preserve"> es una propiedad de </w:t>
      </w:r>
      <w:r w:rsidRPr="00CF27B7">
        <w:rPr>
          <w:b/>
          <w:bCs/>
          <w:noProof/>
          <w:lang w:bidi="es-ES"/>
        </w:rPr>
        <w:t>CSS Grid</w:t>
      </w:r>
      <w:r w:rsidRPr="00CF27B7">
        <w:rPr>
          <w:noProof/>
          <w:lang w:bidi="es-ES"/>
        </w:rPr>
        <w:t xml:space="preserve"> que se utiliza para definir </w:t>
      </w:r>
      <w:r w:rsidRPr="00CF27B7">
        <w:rPr>
          <w:b/>
          <w:bCs/>
          <w:noProof/>
          <w:lang w:bidi="es-ES"/>
        </w:rPr>
        <w:t>cuántas columnas tendrá una cuadrícula y qué ancho tendrá cada una</w:t>
      </w:r>
      <w:r w:rsidRPr="00CF27B7">
        <w:rPr>
          <w:noProof/>
          <w:lang w:bidi="es-ES"/>
        </w:rPr>
        <w:t>.</w:t>
      </w:r>
    </w:p>
    <w:p w14:paraId="7E91FDF2" w14:textId="77777777" w:rsidR="00CF27B7" w:rsidRDefault="00CF27B7" w:rsidP="00CF27B7">
      <w:pPr>
        <w:rPr>
          <w:noProof/>
          <w:lang w:bidi="es-ES"/>
        </w:rPr>
      </w:pPr>
    </w:p>
    <w:p w14:paraId="542C9956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de-DE" w:bidi="es-ES"/>
        </w:rPr>
      </w:pPr>
      <w:r w:rsidRPr="00C4291D">
        <w:rPr>
          <w:noProof/>
          <w:lang w:val="de-DE" w:bidi="es-ES"/>
        </w:rPr>
        <w:t>&lt;!DOCTYPE html&gt;</w:t>
      </w:r>
    </w:p>
    <w:p w14:paraId="4E03578D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de-DE" w:bidi="es-ES"/>
        </w:rPr>
      </w:pPr>
      <w:r w:rsidRPr="00C4291D">
        <w:rPr>
          <w:noProof/>
          <w:lang w:val="de-DE" w:bidi="es-ES"/>
        </w:rPr>
        <w:t>&lt;html lang="es"&gt;</w:t>
      </w:r>
    </w:p>
    <w:p w14:paraId="714297DB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de-DE" w:bidi="es-ES"/>
        </w:rPr>
        <w:t xml:space="preserve">    </w:t>
      </w:r>
      <w:r w:rsidRPr="00C4291D">
        <w:rPr>
          <w:noProof/>
          <w:lang w:val="en-US" w:bidi="es-ES"/>
        </w:rPr>
        <w:t>&lt;head&gt;</w:t>
      </w:r>
    </w:p>
    <w:p w14:paraId="22C8B262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    &lt;meta charset="UTF-8" /&gt;</w:t>
      </w:r>
    </w:p>
    <w:p w14:paraId="08701CF7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val="en-US" w:bidi="es-ES"/>
        </w:rPr>
        <w:t xml:space="preserve">        &lt;meta name="viewport" content="width=device-width, initial-scale=1.0" /&gt;</w:t>
      </w:r>
    </w:p>
    <w:p w14:paraId="5013EE85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val="en-US" w:bidi="es-ES"/>
        </w:rPr>
        <w:t xml:space="preserve">        </w:t>
      </w:r>
      <w:r w:rsidRPr="00CF27B7">
        <w:rPr>
          <w:noProof/>
          <w:lang w:bidi="es-ES"/>
        </w:rPr>
        <w:t>&lt;title&gt;Ejemplo básico Grid&lt;/title&gt;</w:t>
      </w:r>
    </w:p>
    <w:p w14:paraId="27B24666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bidi="es-ES"/>
        </w:rPr>
        <w:t xml:space="preserve">        </w:t>
      </w:r>
      <w:r w:rsidRPr="00CF27B7">
        <w:rPr>
          <w:noProof/>
          <w:lang w:val="en-US" w:bidi="es-ES"/>
        </w:rPr>
        <w:t>&lt;link rel="stylesheet" href="styles.css" /&gt;</w:t>
      </w:r>
    </w:p>
    <w:p w14:paraId="7D4387F9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val="en-US" w:bidi="es-ES"/>
        </w:rPr>
        <w:t xml:space="preserve">    </w:t>
      </w:r>
      <w:r w:rsidRPr="00C4291D">
        <w:rPr>
          <w:noProof/>
          <w:lang w:val="en-US" w:bidi="es-ES"/>
        </w:rPr>
        <w:t>&lt;/head&gt;</w:t>
      </w:r>
    </w:p>
    <w:p w14:paraId="22C46241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&lt;body&gt;</w:t>
      </w:r>
    </w:p>
    <w:p w14:paraId="62FA28C2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    &lt;div class="contenedor"&gt;</w:t>
      </w:r>
    </w:p>
    <w:p w14:paraId="31FA8FD1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val="en-US" w:bidi="es-ES"/>
        </w:rPr>
        <w:t xml:space="preserve">            &lt;div class="item"&gt;Elemento 1&lt;/div&gt;</w:t>
      </w:r>
    </w:p>
    <w:p w14:paraId="746C09A2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val="en-US" w:bidi="es-ES"/>
        </w:rPr>
        <w:t xml:space="preserve">            &lt;div class="item"&gt;Elemento 2&lt;/div&gt;</w:t>
      </w:r>
    </w:p>
    <w:p w14:paraId="6FBA7B58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val="en-US" w:bidi="es-ES"/>
        </w:rPr>
        <w:t xml:space="preserve">            &lt;div class="item"&gt;Elemento 3&lt;/div&gt;</w:t>
      </w:r>
    </w:p>
    <w:p w14:paraId="601AC399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F27B7">
        <w:rPr>
          <w:noProof/>
          <w:lang w:val="en-US" w:bidi="es-ES"/>
        </w:rPr>
        <w:t xml:space="preserve">        </w:t>
      </w:r>
      <w:r w:rsidRPr="00C4291D">
        <w:rPr>
          <w:noProof/>
          <w:lang w:val="en-US" w:bidi="es-ES"/>
        </w:rPr>
        <w:t>&lt;/div&gt;</w:t>
      </w:r>
    </w:p>
    <w:p w14:paraId="7DCE9C52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&lt;/body&gt;</w:t>
      </w:r>
    </w:p>
    <w:p w14:paraId="7A4FEA86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&lt;/html&gt;</w:t>
      </w:r>
    </w:p>
    <w:p w14:paraId="66E516E1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.contenedor {</w:t>
      </w:r>
    </w:p>
    <w:p w14:paraId="7DABADD8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display: grid;</w:t>
      </w:r>
    </w:p>
    <w:p w14:paraId="3E393E31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grid-template-columns: 1fr 1fr 1fr;</w:t>
      </w:r>
    </w:p>
    <w:p w14:paraId="3513A80E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gap: 1rem;</w:t>
      </w:r>
    </w:p>
    <w:p w14:paraId="4E22FB26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}</w:t>
      </w:r>
    </w:p>
    <w:p w14:paraId="2F09C762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</w:p>
    <w:p w14:paraId="2532C7A1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.item {</w:t>
      </w:r>
    </w:p>
    <w:p w14:paraId="28213AD7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background-color: #3498db;</w:t>
      </w:r>
    </w:p>
    <w:p w14:paraId="1DDB0B4C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color: white;</w:t>
      </w:r>
    </w:p>
    <w:p w14:paraId="774D1722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padding: 2rem;</w:t>
      </w:r>
    </w:p>
    <w:p w14:paraId="637D59DA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lastRenderedPageBreak/>
        <w:t xml:space="preserve">    text-align: center;</w:t>
      </w:r>
    </w:p>
    <w:p w14:paraId="5AECEC9D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71CEB91C" w14:textId="77777777" w:rsidR="00CF27B7" w:rsidRPr="00CF27B7" w:rsidRDefault="00CF27B7" w:rsidP="00CF27B7">
      <w:pPr>
        <w:spacing w:before="0" w:line="240" w:lineRule="auto"/>
        <w:rPr>
          <w:noProof/>
          <w:lang w:bidi="es-ES"/>
        </w:rPr>
      </w:pPr>
    </w:p>
    <w:p w14:paraId="1A9CDA29" w14:textId="77777777" w:rsidR="00CF27B7" w:rsidRPr="00CF27B7" w:rsidRDefault="00CF27B7" w:rsidP="00CF27B7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Configuración inicial y mejores prácticas actuales</w:t>
      </w:r>
    </w:p>
    <w:p w14:paraId="0E6A1085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Todo proyecto que utilice Grid comienza con un contenedor principal. Se recomienda resetear estilos básicos para evitar interferencias del navegador.</w:t>
      </w:r>
    </w:p>
    <w:p w14:paraId="16086595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* {</w:t>
      </w:r>
    </w:p>
    <w:p w14:paraId="5B2DBF7F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margin: 0;</w:t>
      </w:r>
    </w:p>
    <w:p w14:paraId="05185816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padding: 0;</w:t>
      </w:r>
    </w:p>
    <w:p w14:paraId="11F7FB84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box-sizing: border-box;</w:t>
      </w:r>
    </w:p>
    <w:p w14:paraId="7178C148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335BBBF8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body {</w:t>
      </w:r>
    </w:p>
    <w:p w14:paraId="6146ED76" w14:textId="77777777" w:rsidR="00CF27B7" w:rsidRPr="00CB5AD4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de-DE" w:bidi="es-ES"/>
        </w:rPr>
      </w:pPr>
      <w:r w:rsidRPr="00CF27B7">
        <w:rPr>
          <w:noProof/>
          <w:lang w:bidi="es-ES"/>
        </w:rPr>
        <w:t xml:space="preserve">    </w:t>
      </w:r>
      <w:r w:rsidRPr="00CB5AD4">
        <w:rPr>
          <w:noProof/>
          <w:lang w:val="de-DE" w:bidi="es-ES"/>
        </w:rPr>
        <w:t>font-family: system-ui, sans-serif;</w:t>
      </w:r>
    </w:p>
    <w:p w14:paraId="7910B5EF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B5AD4">
        <w:rPr>
          <w:noProof/>
          <w:lang w:val="de-DE" w:bidi="es-ES"/>
        </w:rPr>
        <w:t xml:space="preserve">    </w:t>
      </w:r>
      <w:r w:rsidRPr="00C4291D">
        <w:rPr>
          <w:noProof/>
          <w:lang w:val="en-US" w:bidi="es-ES"/>
        </w:rPr>
        <w:t>min-height: 100vh;</w:t>
      </w:r>
    </w:p>
    <w:p w14:paraId="11208B83" w14:textId="77777777" w:rsidR="00CF27B7" w:rsidRPr="00C4291D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background-color: #f5f5f5;</w:t>
      </w:r>
    </w:p>
    <w:p w14:paraId="2894D378" w14:textId="77777777" w:rsidR="00CF27B7" w:rsidRPr="00CF27B7" w:rsidRDefault="00CF27B7" w:rsidP="00CF27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708162E1" w14:textId="53AA25E2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Aplicar min-height: 100vh al body permite que el grid ocupe toda la altura visible cuando sea necesario.</w:t>
      </w:r>
      <w:r w:rsidR="00FF4A7D">
        <w:rPr>
          <w:noProof/>
          <w:lang w:bidi="es-ES"/>
        </w:rPr>
        <w:t xml:space="preserve"> S</w:t>
      </w:r>
      <w:r w:rsidRPr="00CF27B7">
        <w:rPr>
          <w:noProof/>
          <w:lang w:bidi="es-ES"/>
        </w:rPr>
        <w:t>e aconseja usar system-ui para tipografía nativa que mejora la consistencia entre plataformas.</w:t>
      </w:r>
    </w:p>
    <w:p w14:paraId="2EBB4C19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Para visualizar mejor la estructura durante el desarrollo, muchos programadores activan líneas de depuración en las herramientas del navegador. Esta práctica acelera la comprensión de cómo se distribuyen las pistas.</w:t>
      </w:r>
    </w:p>
    <w:p w14:paraId="62632662" w14:textId="77777777" w:rsidR="00CF27B7" w:rsidRPr="00CF27B7" w:rsidRDefault="00CF27B7" w:rsidP="00657BF9">
      <w:pPr>
        <w:pStyle w:val="Ttulo2"/>
        <w:rPr>
          <w:noProof/>
          <w:lang w:bidi="es-ES"/>
        </w:rPr>
      </w:pPr>
      <w:r w:rsidRPr="00CF27B7">
        <w:rPr>
          <w:noProof/>
          <w:lang w:bidi="es-ES"/>
        </w:rPr>
        <w:t>Definición de columnas y filas con precisión</w:t>
      </w:r>
    </w:p>
    <w:p w14:paraId="10C46C80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Las propiedades fundamentales son grid-template-columns y grid-template-rows. Permiten especificar el tamaño de cada pista explícitamente.</w:t>
      </w:r>
    </w:p>
    <w:p w14:paraId="5A831761" w14:textId="77777777" w:rsidR="00CF27B7" w:rsidRPr="00CF27B7" w:rsidRDefault="00CF27B7" w:rsidP="00FF4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.contenedor {</w:t>
      </w:r>
    </w:p>
    <w:p w14:paraId="7224DCDF" w14:textId="77777777" w:rsidR="00CF27B7" w:rsidRPr="00CF27B7" w:rsidRDefault="00CF27B7" w:rsidP="00FF4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display: grid;</w:t>
      </w:r>
    </w:p>
    <w:p w14:paraId="0B3A41CA" w14:textId="77777777" w:rsidR="00CF27B7" w:rsidRPr="00CF27B7" w:rsidRDefault="00CF27B7" w:rsidP="00FF4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grid-template-columns: 250px 1fr 150px;</w:t>
      </w:r>
    </w:p>
    <w:p w14:paraId="54FA8FB7" w14:textId="77777777" w:rsidR="00CF27B7" w:rsidRPr="00CF27B7" w:rsidRDefault="00CF27B7" w:rsidP="00FF4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grid-template-rows: 100px auto 120px;</w:t>
      </w:r>
    </w:p>
    <w:p w14:paraId="2B683533" w14:textId="77777777" w:rsidR="00CF27B7" w:rsidRPr="00CF27B7" w:rsidRDefault="00CF27B7" w:rsidP="00FF4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height: 100vh;</w:t>
      </w:r>
    </w:p>
    <w:p w14:paraId="57CDB793" w14:textId="77777777" w:rsidR="00CF27B7" w:rsidRPr="00CF27B7" w:rsidRDefault="00CF27B7" w:rsidP="00FF4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0A085846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Aquí la primera columna tiene ancho fijo de 250 píxeles, la central ocupa el espacio restante y la tercera mide 150 píxeles. La fila media usa auto para ajustarse al contenido.</w:t>
      </w:r>
    </w:p>
    <w:p w14:paraId="7D2F2F0C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La función repeat() simplifica definiciones repetitivas.</w:t>
      </w:r>
    </w:p>
    <w:p w14:paraId="162CD35A" w14:textId="77777777" w:rsidR="00CF27B7" w:rsidRPr="00C4291D" w:rsidRDefault="00CF27B7" w:rsidP="00A31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.contenedor {</w:t>
      </w:r>
    </w:p>
    <w:p w14:paraId="50B4DE10" w14:textId="77777777" w:rsidR="00CF27B7" w:rsidRPr="00C4291D" w:rsidRDefault="00CF27B7" w:rsidP="00A31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display: grid;</w:t>
      </w:r>
    </w:p>
    <w:p w14:paraId="45B7F8C2" w14:textId="77777777" w:rsidR="00CF27B7" w:rsidRPr="00C4291D" w:rsidRDefault="00CF27B7" w:rsidP="00A31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grid-template-columns: repeat(4, 1fr);</w:t>
      </w:r>
    </w:p>
    <w:p w14:paraId="3DCF085D" w14:textId="77777777" w:rsidR="00CF27B7" w:rsidRPr="00C4291D" w:rsidRDefault="00CF27B7" w:rsidP="00A31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grid-template-rows: repeat(3, minmax(150px, auto));</w:t>
      </w:r>
    </w:p>
    <w:p w14:paraId="4A80A21D" w14:textId="77777777" w:rsidR="00CF27B7" w:rsidRPr="00CF27B7" w:rsidRDefault="00CF27B7" w:rsidP="00A31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43D81391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lastRenderedPageBreak/>
        <w:t>minmax() establece límites mínimo y máximo, ideal para responsividad. El valor mínimo evita que las filas colapsen en pantallas pequeñas.</w:t>
      </w:r>
    </w:p>
    <w:p w14:paraId="53738421" w14:textId="77777777" w:rsidR="00CF27B7" w:rsidRPr="00CF27B7" w:rsidRDefault="00CF27B7" w:rsidP="00CF27B7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Uso efectivo de la unidad fr y auto</w:t>
      </w:r>
    </w:p>
    <w:p w14:paraId="11A0D9C1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 xml:space="preserve">La unidad </w:t>
      </w:r>
      <w:r w:rsidRPr="00CF27B7">
        <w:rPr>
          <w:b/>
          <w:bCs/>
          <w:noProof/>
          <w:lang w:bidi="es-ES"/>
        </w:rPr>
        <w:t>fr</w:t>
      </w:r>
      <w:r w:rsidRPr="00CF27B7">
        <w:rPr>
          <w:noProof/>
          <w:lang w:bidi="es-ES"/>
        </w:rPr>
        <w:t xml:space="preserve"> divide el espacio libre después de asignar medidas fijas o automáticas. Combinada con auto, genera layouts flexibles.</w:t>
      </w:r>
    </w:p>
    <w:p w14:paraId="62CE8CF0" w14:textId="77777777" w:rsidR="00CF27B7" w:rsidRPr="00CF27B7" w:rsidRDefault="00CF27B7" w:rsidP="00D67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.contenedor {</w:t>
      </w:r>
    </w:p>
    <w:p w14:paraId="2901CC80" w14:textId="77777777" w:rsidR="00CF27B7" w:rsidRPr="00CF27B7" w:rsidRDefault="00CF27B7" w:rsidP="00D67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display: grid;</w:t>
      </w:r>
    </w:p>
    <w:p w14:paraId="450F00E6" w14:textId="77777777" w:rsidR="00CF27B7" w:rsidRPr="00CF27B7" w:rsidRDefault="00CF27B7" w:rsidP="00D67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grid-template-columns: auto 1fr 2fr auto;</w:t>
      </w:r>
    </w:p>
    <w:p w14:paraId="6BA24C72" w14:textId="77777777" w:rsidR="00CF27B7" w:rsidRPr="00CF27B7" w:rsidRDefault="00CF27B7" w:rsidP="00D67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 xml:space="preserve">    gap: 1.5rem;</w:t>
      </w:r>
    </w:p>
    <w:p w14:paraId="4C5BA9E6" w14:textId="77777777" w:rsidR="00CF27B7" w:rsidRPr="00CF27B7" w:rsidRDefault="00CF27B7" w:rsidP="00D677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7391B963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La primera y última columna se ajustan al contenido, mientras las centrales comparten el espacio restante en proporción 1:2.</w:t>
      </w:r>
    </w:p>
    <w:p w14:paraId="38820D31" w14:textId="77777777" w:rsidR="00CF27B7" w:rsidRPr="00CF27B7" w:rsidRDefault="00CF27B7" w:rsidP="00CF27B7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Espaciado entre elementos con gap</w:t>
      </w:r>
    </w:p>
    <w:p w14:paraId="7040DEF3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La propiedad gap (o sus formas largas row-gap y column-gap) añade separación uniforme sin afectar el cálculo de tamaños.</w:t>
      </w:r>
    </w:p>
    <w:p w14:paraId="03B5FB6E" w14:textId="77777777" w:rsidR="00CF27B7" w:rsidRPr="00C4291D" w:rsidRDefault="00CF27B7" w:rsidP="009C7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.contenedor {</w:t>
      </w:r>
    </w:p>
    <w:p w14:paraId="777B54D8" w14:textId="77777777" w:rsidR="00CF27B7" w:rsidRPr="00C4291D" w:rsidRDefault="00CF27B7" w:rsidP="009C7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display: grid;</w:t>
      </w:r>
    </w:p>
    <w:p w14:paraId="5172D0EA" w14:textId="77777777" w:rsidR="00CF27B7" w:rsidRPr="00C4291D" w:rsidRDefault="00CF27B7" w:rsidP="009C7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grid-template-columns: repeat(3, 1fr);</w:t>
      </w:r>
    </w:p>
    <w:p w14:paraId="3CC570F5" w14:textId="77777777" w:rsidR="00CF27B7" w:rsidRPr="00CF27B7" w:rsidRDefault="00CF27B7" w:rsidP="009C7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4291D">
        <w:rPr>
          <w:noProof/>
          <w:lang w:val="en-US" w:bidi="es-ES"/>
        </w:rPr>
        <w:t xml:space="preserve">    </w:t>
      </w:r>
      <w:r w:rsidRPr="00CF27B7">
        <w:rPr>
          <w:noProof/>
          <w:lang w:bidi="es-ES"/>
        </w:rPr>
        <w:t>gap: 2rem;</w:t>
      </w:r>
    </w:p>
    <w:p w14:paraId="7D8B3992" w14:textId="77777777" w:rsidR="00CF27B7" w:rsidRPr="00CF27B7" w:rsidRDefault="00CF27B7" w:rsidP="009C7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612C9CAF" w14:textId="77777777" w:rsidR="00CF27B7" w:rsidRPr="00CF27B7" w:rsidRDefault="00CF27B7" w:rsidP="00CF27B7">
      <w:pPr>
        <w:rPr>
          <w:noProof/>
          <w:lang w:bidi="es-ES"/>
        </w:rPr>
      </w:pPr>
      <w:r w:rsidRPr="00CF27B7">
        <w:rPr>
          <w:noProof/>
          <w:lang w:bidi="es-ES"/>
        </w:rPr>
        <w:t>En 2026, gap se considera la forma preferida sobre márgenes negativos o trucos antiguos.</w:t>
      </w:r>
    </w:p>
    <w:p w14:paraId="2CA7C3B8" w14:textId="77777777" w:rsidR="009A2829" w:rsidRDefault="009A2829" w:rsidP="00CF27B7">
      <w:pPr>
        <w:rPr>
          <w:noProof/>
        </w:rPr>
      </w:pPr>
    </w:p>
    <w:p w14:paraId="5EFAF45A" w14:textId="277AFD4C" w:rsidR="009A2829" w:rsidRDefault="009A2829" w:rsidP="00936823">
      <w:pPr>
        <w:pStyle w:val="Ttulo1"/>
        <w:rPr>
          <w:noProof/>
        </w:rPr>
      </w:pPr>
      <w:r>
        <w:rPr>
          <w:noProof/>
        </w:rPr>
        <w:t>Ejercicios Grid</w:t>
      </w:r>
    </w:p>
    <w:p w14:paraId="1F95DA3E" w14:textId="77777777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Ejercicio 1: Dos columnas iguales</w:t>
      </w:r>
    </w:p>
    <w:p w14:paraId="7C0E6FA7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 class="contenedor"&gt;</w:t>
      </w:r>
    </w:p>
    <w:p w14:paraId="7BFF9F34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&lt;div&gt;Uno&lt;/div&gt;</w:t>
      </w:r>
    </w:p>
    <w:p w14:paraId="3ECE09E9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&lt;div&gt;Dos&lt;/div&gt;</w:t>
      </w:r>
    </w:p>
    <w:p w14:paraId="33696956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&lt;div&gt;Tres&lt;/div&gt;</w:t>
      </w:r>
    </w:p>
    <w:p w14:paraId="4A619817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&lt;div&gt;Cuatro&lt;/div&gt;</w:t>
      </w:r>
    </w:p>
    <w:p w14:paraId="3759C140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&lt;/div&gt;</w:t>
      </w:r>
    </w:p>
    <w:p w14:paraId="3DE7727E" w14:textId="77777777" w:rsidR="00936823" w:rsidRPr="00936823" w:rsidRDefault="00936823" w:rsidP="00936823">
      <w:pPr>
        <w:rPr>
          <w:b/>
          <w:bCs/>
          <w:noProof/>
        </w:rPr>
      </w:pPr>
      <w:r w:rsidRPr="00936823">
        <w:rPr>
          <w:b/>
          <w:bCs/>
          <w:noProof/>
        </w:rPr>
        <w:t>Con el código anterior crear el código css que cumple las siguientes restricciones:</w:t>
      </w:r>
    </w:p>
    <w:p w14:paraId="73152CE5" w14:textId="77777777" w:rsidR="009A2829" w:rsidRPr="009A2829" w:rsidRDefault="009A2829" w:rsidP="009A2829">
      <w:pPr>
        <w:numPr>
          <w:ilvl w:val="0"/>
          <w:numId w:val="37"/>
        </w:numPr>
        <w:rPr>
          <w:noProof/>
        </w:rPr>
      </w:pPr>
      <w:r w:rsidRPr="009A2829">
        <w:rPr>
          <w:noProof/>
        </w:rPr>
        <w:t>Convertir .contenedor en un grid.</w:t>
      </w:r>
    </w:p>
    <w:p w14:paraId="0E684980" w14:textId="77777777" w:rsidR="009A2829" w:rsidRPr="009A2829" w:rsidRDefault="009A2829" w:rsidP="009A2829">
      <w:pPr>
        <w:numPr>
          <w:ilvl w:val="0"/>
          <w:numId w:val="37"/>
        </w:numPr>
        <w:rPr>
          <w:noProof/>
        </w:rPr>
      </w:pPr>
      <w:r w:rsidRPr="009A2829">
        <w:rPr>
          <w:noProof/>
        </w:rPr>
        <w:t xml:space="preserve">Crear </w:t>
      </w:r>
      <w:r w:rsidRPr="009A2829">
        <w:rPr>
          <w:b/>
          <w:bCs/>
          <w:noProof/>
        </w:rPr>
        <w:t>2 columnas iguales</w:t>
      </w:r>
      <w:r w:rsidRPr="009A2829">
        <w:rPr>
          <w:noProof/>
        </w:rPr>
        <w:t>.</w:t>
      </w:r>
    </w:p>
    <w:p w14:paraId="51D8742A" w14:textId="77777777" w:rsidR="009A2829" w:rsidRDefault="009A2829" w:rsidP="009A2829">
      <w:pPr>
        <w:numPr>
          <w:ilvl w:val="0"/>
          <w:numId w:val="37"/>
        </w:numPr>
        <w:rPr>
          <w:noProof/>
        </w:rPr>
      </w:pPr>
      <w:r w:rsidRPr="009A2829">
        <w:rPr>
          <w:noProof/>
        </w:rPr>
        <w:t>Separar los elementos con 10px.</w:t>
      </w:r>
    </w:p>
    <w:p w14:paraId="672244C7" w14:textId="7AE715B1" w:rsidR="008C498B" w:rsidRPr="00C13CF9" w:rsidRDefault="008C498B" w:rsidP="008C498B">
      <w:pPr>
        <w:pStyle w:val="Prrafodelista"/>
        <w:numPr>
          <w:ilvl w:val="0"/>
          <w:numId w:val="37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</w:pP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&lt;style&gt;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 xml:space="preserve">        div 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{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border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px solid black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}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 xml:space="preserve">* 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{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margin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0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padding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0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box-sizing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border-box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}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 xml:space="preserve">body 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{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font-family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system-ui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, 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sans-serif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min-height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100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vh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background-color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56A8F5"/>
          <w:sz w:val="20"/>
          <w:szCs w:val="20"/>
          <w:lang w:eastAsia="es-ES"/>
        </w:rPr>
        <w:t>#f5f5f5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}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.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 xml:space="preserve">contenedor 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{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display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grid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grid-template-columns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 xml:space="preserve">fr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 xml:space="preserve">fr 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   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gap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 xml:space="preserve">: </w:t>
      </w:r>
      <w:r w:rsidRPr="008C498B">
        <w:rPr>
          <w:rFonts w:ascii="Courier New" w:eastAsia="Times New Roman" w:hAnsi="Courier New" w:cs="Courier New"/>
          <w:color w:val="2AACB8"/>
          <w:sz w:val="20"/>
          <w:szCs w:val="20"/>
          <w:lang w:eastAsia="es-ES"/>
        </w:rPr>
        <w:t>1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rem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    }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br/>
        <w:t xml:space="preserve">    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&lt;/style&gt;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>&lt;/head&gt;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>&lt;body&gt;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 xml:space="preserve">&lt;div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class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="contenedor"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 xml:space="preserve">    &lt;div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id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="uno"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&gt;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Uno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&lt;/div&gt;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 xml:space="preserve">    &lt;div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id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="dos"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&gt;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Dos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&lt;/div&gt;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 xml:space="preserve">    &lt;div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id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="tres"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&gt;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Tres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&lt;/div&gt;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 xml:space="preserve">    &lt;div </w:t>
      </w:r>
      <w:r w:rsidRPr="008C498B">
        <w:rPr>
          <w:rFonts w:ascii="Courier New" w:eastAsia="Times New Roman" w:hAnsi="Courier New" w:cs="Courier New"/>
          <w:color w:val="BABABA"/>
          <w:sz w:val="20"/>
          <w:szCs w:val="20"/>
          <w:lang w:eastAsia="es-ES"/>
        </w:rPr>
        <w:t>id</w:t>
      </w:r>
      <w:r w:rsidRPr="008C498B">
        <w:rPr>
          <w:rFonts w:ascii="Courier New" w:eastAsia="Times New Roman" w:hAnsi="Courier New" w:cs="Courier New"/>
          <w:color w:val="6AAB73"/>
          <w:sz w:val="20"/>
          <w:szCs w:val="20"/>
          <w:lang w:eastAsia="es-ES"/>
        </w:rPr>
        <w:t>="cuatro"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&gt;</w:t>
      </w:r>
      <w:r w:rsidRPr="008C498B">
        <w:rPr>
          <w:rFonts w:ascii="Courier New" w:eastAsia="Times New Roman" w:hAnsi="Courier New" w:cs="Courier New"/>
          <w:color w:val="BCBEC4"/>
          <w:sz w:val="20"/>
          <w:szCs w:val="20"/>
          <w:lang w:eastAsia="es-ES"/>
        </w:rPr>
        <w:t>Cuatro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t>&lt;/div&gt;</w:t>
      </w:r>
      <w:r w:rsidRPr="008C498B">
        <w:rPr>
          <w:rFonts w:ascii="Courier New" w:eastAsia="Times New Roman" w:hAnsi="Courier New" w:cs="Courier New"/>
          <w:color w:val="D5B778"/>
          <w:sz w:val="20"/>
          <w:szCs w:val="20"/>
          <w:lang w:eastAsia="es-ES"/>
        </w:rPr>
        <w:br/>
        <w:t>&lt;/div&gt;</w:t>
      </w:r>
    </w:p>
    <w:p w14:paraId="39D30CC0" w14:textId="50ADA1E5" w:rsidR="00C13CF9" w:rsidRPr="0068720F" w:rsidRDefault="003B73BF" w:rsidP="003B73BF">
      <w:pPr>
        <w:rPr>
          <w:b/>
          <w:bCs/>
          <w:lang w:eastAsia="es-ES"/>
        </w:rPr>
      </w:pPr>
      <w:r w:rsidRPr="0068720F">
        <w:rPr>
          <w:b/>
          <w:bCs/>
          <w:lang w:eastAsia="es-ES"/>
        </w:rPr>
        <w:t>Resultado</w:t>
      </w:r>
    </w:p>
    <w:p w14:paraId="2FC6D539" w14:textId="4A9ACF0D" w:rsidR="000F2F4C" w:rsidRPr="009A2829" w:rsidRDefault="00BF379D" w:rsidP="008C498B">
      <w:pPr>
        <w:rPr>
          <w:noProof/>
        </w:rPr>
      </w:pPr>
      <w:r w:rsidRPr="00BF379D">
        <w:rPr>
          <w:noProof/>
        </w:rPr>
        <w:drawing>
          <wp:inline distT="0" distB="0" distL="0" distR="0" wp14:anchorId="3005F5E6" wp14:editId="6FB739AA">
            <wp:extent cx="5649113" cy="2333951"/>
            <wp:effectExtent l="0" t="0" r="0" b="9525"/>
            <wp:docPr id="40280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3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4928" w14:textId="77777777" w:rsidR="003B73BF" w:rsidRDefault="003B73BF" w:rsidP="009A2829">
      <w:pPr>
        <w:rPr>
          <w:b/>
          <w:bCs/>
          <w:noProof/>
        </w:rPr>
      </w:pPr>
    </w:p>
    <w:p w14:paraId="3AD34BE0" w14:textId="62F1719C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Ejercicio 2: Tres columnas</w:t>
      </w:r>
    </w:p>
    <w:p w14:paraId="165C6094" w14:textId="77777777" w:rsidR="009A2829" w:rsidRPr="00013C83" w:rsidRDefault="009A2829" w:rsidP="009A2829">
      <w:pPr>
        <w:rPr>
          <w:noProof/>
        </w:rPr>
      </w:pPr>
      <w:r w:rsidRPr="00013C83">
        <w:rPr>
          <w:noProof/>
        </w:rPr>
        <w:t>&lt;div class="contenedor"&gt;</w:t>
      </w:r>
    </w:p>
    <w:p w14:paraId="0534AD46" w14:textId="77777777" w:rsidR="009A2829" w:rsidRPr="00013C83" w:rsidRDefault="009A2829" w:rsidP="009A2829">
      <w:pPr>
        <w:rPr>
          <w:noProof/>
          <w:lang w:val="pt-PT"/>
        </w:rPr>
      </w:pPr>
      <w:r w:rsidRPr="00013C83">
        <w:rPr>
          <w:noProof/>
          <w:lang w:val="pt-PT"/>
        </w:rPr>
        <w:t>&lt;div&gt;A&lt;/div&gt;</w:t>
      </w:r>
    </w:p>
    <w:p w14:paraId="7018E33A" w14:textId="77777777" w:rsidR="009A2829" w:rsidRPr="009A2829" w:rsidRDefault="009A2829" w:rsidP="009A2829">
      <w:pPr>
        <w:rPr>
          <w:noProof/>
          <w:lang w:val="pt-PT"/>
        </w:rPr>
      </w:pPr>
      <w:r w:rsidRPr="009A2829">
        <w:rPr>
          <w:noProof/>
          <w:lang w:val="pt-PT"/>
        </w:rPr>
        <w:t>&lt;div&gt;B&lt;/div&gt;</w:t>
      </w:r>
    </w:p>
    <w:p w14:paraId="6996A03A" w14:textId="77777777" w:rsidR="009A2829" w:rsidRPr="009A2829" w:rsidRDefault="009A2829" w:rsidP="009A2829">
      <w:pPr>
        <w:rPr>
          <w:noProof/>
          <w:lang w:val="pt-PT"/>
        </w:rPr>
      </w:pPr>
      <w:r w:rsidRPr="009A2829">
        <w:rPr>
          <w:noProof/>
          <w:lang w:val="pt-PT"/>
        </w:rPr>
        <w:t>&lt;div&gt;C&lt;/div&gt;</w:t>
      </w:r>
    </w:p>
    <w:p w14:paraId="23D930AB" w14:textId="77777777" w:rsidR="009A2829" w:rsidRPr="009A2829" w:rsidRDefault="009A2829" w:rsidP="009A2829">
      <w:pPr>
        <w:rPr>
          <w:noProof/>
          <w:lang w:val="pt-PT"/>
        </w:rPr>
      </w:pPr>
      <w:r w:rsidRPr="009A2829">
        <w:rPr>
          <w:noProof/>
          <w:lang w:val="pt-PT"/>
        </w:rPr>
        <w:t>&lt;div&gt;D&lt;/div&gt;</w:t>
      </w:r>
    </w:p>
    <w:p w14:paraId="76BD31B9" w14:textId="77777777" w:rsidR="009A2829" w:rsidRPr="00CB5AD4" w:rsidRDefault="009A2829" w:rsidP="009A2829">
      <w:pPr>
        <w:rPr>
          <w:noProof/>
          <w:lang w:val="it-IT"/>
        </w:rPr>
      </w:pPr>
      <w:r w:rsidRPr="00CB5AD4">
        <w:rPr>
          <w:noProof/>
          <w:lang w:val="it-IT"/>
        </w:rPr>
        <w:t>&lt;div&gt;E&lt;/div&gt;</w:t>
      </w:r>
    </w:p>
    <w:p w14:paraId="7C668CAF" w14:textId="77777777" w:rsidR="009A2829" w:rsidRPr="005E5F7F" w:rsidRDefault="009A2829" w:rsidP="009A2829">
      <w:pPr>
        <w:rPr>
          <w:noProof/>
        </w:rPr>
      </w:pPr>
      <w:r w:rsidRPr="005E5F7F">
        <w:rPr>
          <w:noProof/>
        </w:rPr>
        <w:t>&lt;div&gt;F&lt;/div&gt;</w:t>
      </w:r>
    </w:p>
    <w:p w14:paraId="1D6A8B87" w14:textId="77777777" w:rsidR="009A2829" w:rsidRPr="005E5F7F" w:rsidRDefault="009A2829" w:rsidP="009A2829">
      <w:pPr>
        <w:rPr>
          <w:noProof/>
        </w:rPr>
      </w:pPr>
      <w:r w:rsidRPr="005E5F7F">
        <w:rPr>
          <w:noProof/>
        </w:rPr>
        <w:t>&lt;/div&gt;</w:t>
      </w:r>
    </w:p>
    <w:p w14:paraId="1D5985EE" w14:textId="77777777" w:rsidR="00936823" w:rsidRPr="009A2829" w:rsidRDefault="00936823" w:rsidP="00936823">
      <w:pPr>
        <w:rPr>
          <w:b/>
          <w:bCs/>
          <w:noProof/>
        </w:rPr>
      </w:pPr>
      <w:r>
        <w:rPr>
          <w:b/>
          <w:bCs/>
          <w:noProof/>
        </w:rPr>
        <w:t>Con el código anterior crear el código css que cumple las siguientes restricciones:</w:t>
      </w:r>
    </w:p>
    <w:p w14:paraId="4FB7EAFA" w14:textId="77777777" w:rsidR="009A2829" w:rsidRPr="009A2829" w:rsidRDefault="009A2829" w:rsidP="009A2829">
      <w:pPr>
        <w:numPr>
          <w:ilvl w:val="0"/>
          <w:numId w:val="38"/>
        </w:numPr>
        <w:rPr>
          <w:noProof/>
        </w:rPr>
      </w:pPr>
      <w:r w:rsidRPr="009A2829">
        <w:rPr>
          <w:noProof/>
        </w:rPr>
        <w:t xml:space="preserve">Crear un grid de </w:t>
      </w:r>
      <w:r w:rsidRPr="009A2829">
        <w:rPr>
          <w:b/>
          <w:bCs/>
          <w:noProof/>
        </w:rPr>
        <w:t>3 columnas iguales</w:t>
      </w:r>
      <w:r w:rsidRPr="009A2829">
        <w:rPr>
          <w:noProof/>
        </w:rPr>
        <w:t>.</w:t>
      </w:r>
    </w:p>
    <w:p w14:paraId="5DBE51C2" w14:textId="77777777" w:rsidR="009A2829" w:rsidRDefault="009A2829" w:rsidP="009A2829">
      <w:pPr>
        <w:numPr>
          <w:ilvl w:val="0"/>
          <w:numId w:val="38"/>
        </w:numPr>
        <w:rPr>
          <w:noProof/>
        </w:rPr>
      </w:pPr>
      <w:r w:rsidRPr="009A2829">
        <w:rPr>
          <w:noProof/>
        </w:rPr>
        <w:t>Añadir una separación de 15px.</w:t>
      </w:r>
    </w:p>
    <w:p w14:paraId="45FEB300" w14:textId="48A47CF6" w:rsidR="00A66142" w:rsidRPr="009A2829" w:rsidRDefault="00A66142" w:rsidP="00A66142">
      <w:pPr>
        <w:ind w:left="360"/>
        <w:rPr>
          <w:noProof/>
        </w:rPr>
      </w:pPr>
      <w:r w:rsidRPr="00A66142">
        <w:rPr>
          <w:noProof/>
        </w:rPr>
        <w:drawing>
          <wp:inline distT="0" distB="0" distL="0" distR="0" wp14:anchorId="695AC59A" wp14:editId="110B29EF">
            <wp:extent cx="4813347" cy="1689951"/>
            <wp:effectExtent l="0" t="0" r="6350" b="5715"/>
            <wp:docPr id="1832547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7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152" cy="16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7496" w14:textId="77777777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Ejercicio 3: Menú lateral</w:t>
      </w:r>
    </w:p>
    <w:p w14:paraId="7A6F13E5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 class="contenedor"&gt;</w:t>
      </w:r>
    </w:p>
    <w:p w14:paraId="4CE076DB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&lt;aside&gt;Menú&lt;/aside&gt;</w:t>
      </w:r>
    </w:p>
    <w:p w14:paraId="61C2E4F4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&lt;main&gt;Contenido principal&lt;/main&gt;</w:t>
      </w:r>
    </w:p>
    <w:p w14:paraId="167A7491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&lt;/div&gt;</w:t>
      </w:r>
    </w:p>
    <w:p w14:paraId="26CE48EF" w14:textId="77777777" w:rsidR="00936823" w:rsidRPr="009A2829" w:rsidRDefault="00936823" w:rsidP="00936823">
      <w:pPr>
        <w:rPr>
          <w:b/>
          <w:bCs/>
          <w:noProof/>
        </w:rPr>
      </w:pPr>
      <w:r>
        <w:rPr>
          <w:b/>
          <w:bCs/>
          <w:noProof/>
        </w:rPr>
        <w:t>Con el código anterior crear el código css que cumple las siguientes restricciones:</w:t>
      </w:r>
    </w:p>
    <w:p w14:paraId="01E5779E" w14:textId="77777777" w:rsidR="009A2829" w:rsidRPr="009A2829" w:rsidRDefault="009A2829" w:rsidP="009A2829">
      <w:pPr>
        <w:numPr>
          <w:ilvl w:val="0"/>
          <w:numId w:val="39"/>
        </w:numPr>
        <w:rPr>
          <w:noProof/>
        </w:rPr>
      </w:pPr>
      <w:r w:rsidRPr="009A2829">
        <w:rPr>
          <w:noProof/>
        </w:rPr>
        <w:t xml:space="preserve">Crear un grid de </w:t>
      </w:r>
      <w:r w:rsidRPr="009A2829">
        <w:rPr>
          <w:b/>
          <w:bCs/>
          <w:noProof/>
        </w:rPr>
        <w:t>2 columnas</w:t>
      </w:r>
      <w:r w:rsidRPr="009A2829">
        <w:rPr>
          <w:noProof/>
        </w:rPr>
        <w:t>.</w:t>
      </w:r>
    </w:p>
    <w:p w14:paraId="5B2AA218" w14:textId="77777777" w:rsidR="009A2829" w:rsidRPr="009A2829" w:rsidRDefault="009A2829" w:rsidP="009A2829">
      <w:pPr>
        <w:numPr>
          <w:ilvl w:val="0"/>
          <w:numId w:val="39"/>
        </w:numPr>
        <w:rPr>
          <w:noProof/>
        </w:rPr>
      </w:pPr>
      <w:r w:rsidRPr="009A2829">
        <w:rPr>
          <w:noProof/>
        </w:rPr>
        <w:t>La primera columna debe medir 200px.</w:t>
      </w:r>
    </w:p>
    <w:p w14:paraId="0D994752" w14:textId="77777777" w:rsidR="009A2829" w:rsidRPr="009A2829" w:rsidRDefault="009A2829" w:rsidP="009A2829">
      <w:pPr>
        <w:numPr>
          <w:ilvl w:val="0"/>
          <w:numId w:val="39"/>
        </w:numPr>
        <w:rPr>
          <w:noProof/>
        </w:rPr>
      </w:pPr>
      <w:r w:rsidRPr="009A2829">
        <w:rPr>
          <w:noProof/>
        </w:rPr>
        <w:t>La segunda columna debe ocupar el resto del espacio disponible.</w:t>
      </w:r>
    </w:p>
    <w:p w14:paraId="260B82FB" w14:textId="5E382A6D" w:rsidR="00A97D43" w:rsidRPr="009A2829" w:rsidRDefault="00A97D43" w:rsidP="009A2829">
      <w:pPr>
        <w:rPr>
          <w:noProof/>
        </w:rPr>
      </w:pPr>
      <w:r w:rsidRPr="00A97D43">
        <w:rPr>
          <w:noProof/>
        </w:rPr>
        <w:drawing>
          <wp:inline distT="0" distB="0" distL="0" distR="0" wp14:anchorId="2BC076D5" wp14:editId="18B60AF5">
            <wp:extent cx="5731510" cy="1971040"/>
            <wp:effectExtent l="0" t="0" r="2540" b="0"/>
            <wp:docPr id="243812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12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A2F0" w14:textId="77777777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Ejercicio 4: Cabecera y contenido</w:t>
      </w:r>
    </w:p>
    <w:p w14:paraId="23C9F346" w14:textId="77777777" w:rsidR="009A2829" w:rsidRPr="009E54C9" w:rsidRDefault="009A2829" w:rsidP="009A2829">
      <w:pPr>
        <w:rPr>
          <w:noProof/>
        </w:rPr>
      </w:pPr>
      <w:r w:rsidRPr="009E54C9">
        <w:rPr>
          <w:noProof/>
        </w:rPr>
        <w:t>&lt;div class="contenedor"&gt;</w:t>
      </w:r>
    </w:p>
    <w:p w14:paraId="65B80E2A" w14:textId="77777777" w:rsidR="009A2829" w:rsidRPr="009A2829" w:rsidRDefault="009A2829" w:rsidP="009A2829">
      <w:pPr>
        <w:rPr>
          <w:noProof/>
          <w:lang w:val="en-US"/>
        </w:rPr>
      </w:pPr>
      <w:r w:rsidRPr="009A2829">
        <w:rPr>
          <w:noProof/>
          <w:lang w:val="en-US"/>
        </w:rPr>
        <w:t>&lt;header&gt;Cabecera&lt;/header&gt;</w:t>
      </w:r>
    </w:p>
    <w:p w14:paraId="7AE319AC" w14:textId="77777777" w:rsidR="009A2829" w:rsidRPr="009E54C9" w:rsidRDefault="009A2829" w:rsidP="009A2829">
      <w:pPr>
        <w:rPr>
          <w:noProof/>
          <w:lang w:val="en-US"/>
        </w:rPr>
      </w:pPr>
      <w:r w:rsidRPr="009E54C9">
        <w:rPr>
          <w:noProof/>
          <w:lang w:val="en-US"/>
        </w:rPr>
        <w:t>&lt;main&gt;Contenido&lt;/main&gt;</w:t>
      </w:r>
    </w:p>
    <w:p w14:paraId="060BA49F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&lt;/div&gt;</w:t>
      </w:r>
    </w:p>
    <w:p w14:paraId="35FA9CF1" w14:textId="77777777" w:rsidR="00936823" w:rsidRPr="00936823" w:rsidRDefault="00936823" w:rsidP="00936823">
      <w:pPr>
        <w:rPr>
          <w:b/>
          <w:bCs/>
          <w:noProof/>
        </w:rPr>
      </w:pPr>
      <w:r w:rsidRPr="00936823">
        <w:rPr>
          <w:b/>
          <w:bCs/>
          <w:noProof/>
        </w:rPr>
        <w:t>Con el código anterior crear el código css que cumple las siguientes restricciones:</w:t>
      </w:r>
    </w:p>
    <w:p w14:paraId="3C53CED6" w14:textId="77777777" w:rsidR="009A2829" w:rsidRPr="009A2829" w:rsidRDefault="009A2829" w:rsidP="009A2829">
      <w:pPr>
        <w:numPr>
          <w:ilvl w:val="0"/>
          <w:numId w:val="40"/>
        </w:numPr>
        <w:rPr>
          <w:noProof/>
        </w:rPr>
      </w:pPr>
      <w:r w:rsidRPr="009A2829">
        <w:rPr>
          <w:noProof/>
        </w:rPr>
        <w:t>Crear un grid.</w:t>
      </w:r>
    </w:p>
    <w:p w14:paraId="7632CD0B" w14:textId="77777777" w:rsidR="009A2829" w:rsidRPr="009A2829" w:rsidRDefault="009A2829" w:rsidP="009A2829">
      <w:pPr>
        <w:numPr>
          <w:ilvl w:val="0"/>
          <w:numId w:val="40"/>
        </w:numPr>
        <w:rPr>
          <w:noProof/>
        </w:rPr>
      </w:pPr>
      <w:r w:rsidRPr="009A2829">
        <w:rPr>
          <w:noProof/>
        </w:rPr>
        <w:t xml:space="preserve">La cabecera debe ocupar </w:t>
      </w:r>
      <w:r w:rsidRPr="009A2829">
        <w:rPr>
          <w:b/>
          <w:bCs/>
          <w:noProof/>
        </w:rPr>
        <w:t>todo el ancho</w:t>
      </w:r>
      <w:r w:rsidRPr="009A2829">
        <w:rPr>
          <w:noProof/>
        </w:rPr>
        <w:t>.</w:t>
      </w:r>
    </w:p>
    <w:p w14:paraId="15F10F04" w14:textId="77777777" w:rsidR="009A2829" w:rsidRPr="009A2829" w:rsidRDefault="009A2829" w:rsidP="009A2829">
      <w:pPr>
        <w:numPr>
          <w:ilvl w:val="0"/>
          <w:numId w:val="40"/>
        </w:numPr>
        <w:rPr>
          <w:noProof/>
        </w:rPr>
      </w:pPr>
      <w:r w:rsidRPr="009A2829">
        <w:rPr>
          <w:noProof/>
        </w:rPr>
        <w:t>Debajo aparece el contenido.</w:t>
      </w:r>
    </w:p>
    <w:p w14:paraId="5BD9D535" w14:textId="77777777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Resultado esperado</w:t>
      </w:r>
    </w:p>
    <w:p w14:paraId="23C1456C" w14:textId="118448D9" w:rsidR="00173096" w:rsidRPr="009A2829" w:rsidRDefault="00173096" w:rsidP="009A2829">
      <w:pPr>
        <w:rPr>
          <w:noProof/>
        </w:rPr>
      </w:pPr>
      <w:r w:rsidRPr="00173096">
        <w:rPr>
          <w:noProof/>
        </w:rPr>
        <w:drawing>
          <wp:inline distT="0" distB="0" distL="0" distR="0" wp14:anchorId="1AEB5CCA" wp14:editId="5DE9D98A">
            <wp:extent cx="5731510" cy="2305685"/>
            <wp:effectExtent l="0" t="0" r="2540" b="0"/>
            <wp:docPr id="105871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A5C6" w14:textId="77777777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Ejercicio 5: Cuatro tarjetas</w:t>
      </w:r>
    </w:p>
    <w:p w14:paraId="4C6C8B25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 class="contenedor"&gt;</w:t>
      </w:r>
    </w:p>
    <w:p w14:paraId="06965912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&lt;div&gt;Tarjeta 1&lt;/div&gt;</w:t>
      </w:r>
    </w:p>
    <w:p w14:paraId="4C08D46F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&lt;div&gt;Tarjeta 2&lt;/div&gt;</w:t>
      </w:r>
    </w:p>
    <w:p w14:paraId="3A24CB9A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&lt;div&gt;Tarjeta 3&lt;/div&gt;</w:t>
      </w:r>
    </w:p>
    <w:p w14:paraId="0FD28798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&lt;div&gt;Tarjeta 4&lt;/div&gt;</w:t>
      </w:r>
    </w:p>
    <w:p w14:paraId="5006795A" w14:textId="77777777" w:rsidR="009A2829" w:rsidRPr="009A2829" w:rsidRDefault="009A2829" w:rsidP="009A2829">
      <w:pPr>
        <w:rPr>
          <w:noProof/>
        </w:rPr>
      </w:pPr>
      <w:r w:rsidRPr="009A2829">
        <w:rPr>
          <w:noProof/>
        </w:rPr>
        <w:t>&lt;/div&gt;</w:t>
      </w:r>
    </w:p>
    <w:p w14:paraId="1DE438EF" w14:textId="77777777" w:rsidR="00936823" w:rsidRPr="00936823" w:rsidRDefault="00936823" w:rsidP="00936823">
      <w:pPr>
        <w:rPr>
          <w:b/>
          <w:bCs/>
          <w:noProof/>
        </w:rPr>
      </w:pPr>
      <w:r w:rsidRPr="00936823">
        <w:rPr>
          <w:b/>
          <w:bCs/>
          <w:noProof/>
        </w:rPr>
        <w:t>Con el código anterior crear el código css que cumple las siguientes restricciones:</w:t>
      </w:r>
    </w:p>
    <w:p w14:paraId="57C317BF" w14:textId="77777777" w:rsidR="009A2829" w:rsidRPr="009A2829" w:rsidRDefault="009A2829" w:rsidP="009A2829">
      <w:pPr>
        <w:numPr>
          <w:ilvl w:val="0"/>
          <w:numId w:val="41"/>
        </w:numPr>
        <w:rPr>
          <w:noProof/>
        </w:rPr>
      </w:pPr>
      <w:r w:rsidRPr="009A2829">
        <w:rPr>
          <w:noProof/>
        </w:rPr>
        <w:t xml:space="preserve">Crear </w:t>
      </w:r>
      <w:r w:rsidRPr="009A2829">
        <w:rPr>
          <w:b/>
          <w:bCs/>
          <w:noProof/>
        </w:rPr>
        <w:t>4 columnas iguales</w:t>
      </w:r>
      <w:r w:rsidRPr="009A2829">
        <w:rPr>
          <w:noProof/>
        </w:rPr>
        <w:t>.</w:t>
      </w:r>
    </w:p>
    <w:p w14:paraId="7272E0E3" w14:textId="77777777" w:rsidR="009A2829" w:rsidRPr="009A2829" w:rsidRDefault="009A2829" w:rsidP="009A2829">
      <w:pPr>
        <w:numPr>
          <w:ilvl w:val="0"/>
          <w:numId w:val="41"/>
        </w:numPr>
        <w:rPr>
          <w:noProof/>
        </w:rPr>
      </w:pPr>
      <w:r w:rsidRPr="009A2829">
        <w:rPr>
          <w:noProof/>
        </w:rPr>
        <w:t>Añadir un espacio de 20px.</w:t>
      </w:r>
    </w:p>
    <w:p w14:paraId="3C2A50E3" w14:textId="77777777" w:rsidR="009A2829" w:rsidRPr="009A2829" w:rsidRDefault="009A2829" w:rsidP="009A2829">
      <w:pPr>
        <w:numPr>
          <w:ilvl w:val="0"/>
          <w:numId w:val="41"/>
        </w:numPr>
        <w:rPr>
          <w:noProof/>
        </w:rPr>
      </w:pPr>
      <w:r w:rsidRPr="009A2829">
        <w:rPr>
          <w:noProof/>
        </w:rPr>
        <w:t>Poner un borde a cada tarjeta.</w:t>
      </w:r>
    </w:p>
    <w:p w14:paraId="3E6DE803" w14:textId="77777777" w:rsidR="009A2829" w:rsidRPr="009A2829" w:rsidRDefault="009A2829" w:rsidP="009A2829">
      <w:pPr>
        <w:rPr>
          <w:b/>
          <w:bCs/>
          <w:noProof/>
        </w:rPr>
      </w:pPr>
      <w:r w:rsidRPr="009A2829">
        <w:rPr>
          <w:b/>
          <w:bCs/>
          <w:noProof/>
        </w:rPr>
        <w:t>Resultado esperado</w:t>
      </w:r>
    </w:p>
    <w:p w14:paraId="0185E06D" w14:textId="61CB5ACA" w:rsidR="0092099C" w:rsidRPr="009A2829" w:rsidRDefault="0092099C" w:rsidP="009A2829">
      <w:pPr>
        <w:rPr>
          <w:noProof/>
        </w:rPr>
      </w:pPr>
      <w:r w:rsidRPr="0092099C">
        <w:rPr>
          <w:noProof/>
        </w:rPr>
        <w:drawing>
          <wp:inline distT="0" distB="0" distL="0" distR="0" wp14:anchorId="5166EE5E" wp14:editId="48E2E108">
            <wp:extent cx="5731510" cy="1704340"/>
            <wp:effectExtent l="0" t="0" r="2540" b="0"/>
            <wp:docPr id="52319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203" w14:textId="77777777" w:rsidR="001E1CE8" w:rsidRPr="00CF27B7" w:rsidRDefault="001E1CE8" w:rsidP="001E1CE8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Alineación de elementos dentro del contenedor</w:t>
      </w:r>
    </w:p>
    <w:p w14:paraId="60BE8654" w14:textId="77777777" w:rsidR="001E1CE8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Las propiedades justify-items y align-items controlan la alineación por defecto de todos los ítems hijos.</w:t>
      </w:r>
    </w:p>
    <w:p w14:paraId="710B701A" w14:textId="228797E6" w:rsidR="00297EEE" w:rsidRPr="00297EEE" w:rsidRDefault="00297EEE" w:rsidP="00297EEE">
      <w:pPr>
        <w:rPr>
          <w:b/>
          <w:bCs/>
          <w:noProof/>
          <w:lang w:bidi="es-ES"/>
        </w:rPr>
      </w:pPr>
      <w:r w:rsidRPr="00297EEE">
        <w:rPr>
          <w:b/>
          <w:bCs/>
          <w:noProof/>
          <w:lang w:bidi="es-ES"/>
        </w:rPr>
        <w:t>justify-items</w:t>
      </w:r>
    </w:p>
    <w:p w14:paraId="5ED8889C" w14:textId="77777777" w:rsidR="00297EEE" w:rsidRDefault="00297EEE" w:rsidP="00297EEE">
      <w:pPr>
        <w:rPr>
          <w:noProof/>
          <w:lang w:bidi="es-ES"/>
        </w:rPr>
      </w:pPr>
      <w:r w:rsidRPr="00297EEE">
        <w:rPr>
          <w:noProof/>
          <w:lang w:bidi="es-ES"/>
        </w:rPr>
        <w:t xml:space="preserve">Alinea los elementos </w:t>
      </w:r>
      <w:r w:rsidRPr="00297EEE">
        <w:rPr>
          <w:b/>
          <w:bCs/>
          <w:noProof/>
          <w:lang w:bidi="es-ES"/>
        </w:rPr>
        <w:t>horizontalmente</w:t>
      </w:r>
      <w:r w:rsidRPr="00297EEE">
        <w:rPr>
          <w:noProof/>
          <w:lang w:bidi="es-ES"/>
        </w:rPr>
        <w:t xml:space="preserve"> dentro de sus celdas del grid.</w:t>
      </w:r>
    </w:p>
    <w:p w14:paraId="4CC7107D" w14:textId="2A43A529" w:rsidR="00A31154" w:rsidRDefault="00A31154" w:rsidP="00297EEE">
      <w:pPr>
        <w:rPr>
          <w:noProof/>
          <w:lang w:bidi="es-ES"/>
        </w:rPr>
      </w:pPr>
      <w:r w:rsidRPr="00A31154">
        <w:rPr>
          <w:noProof/>
          <w:lang w:bidi="es-ES"/>
        </w:rPr>
        <w:drawing>
          <wp:inline distT="0" distB="0" distL="0" distR="0" wp14:anchorId="0023E59F" wp14:editId="175918B1">
            <wp:extent cx="5731510" cy="1674495"/>
            <wp:effectExtent l="0" t="0" r="2540" b="1905"/>
            <wp:docPr id="107161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10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320E" w14:textId="77777777" w:rsidR="00A31154" w:rsidRDefault="00A31154" w:rsidP="00297EEE">
      <w:pPr>
        <w:rPr>
          <w:noProof/>
          <w:lang w:bidi="es-ES"/>
        </w:rPr>
      </w:pPr>
    </w:p>
    <w:p w14:paraId="0CC66F4C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&lt;!DOCTYPE html&gt;</w:t>
      </w:r>
    </w:p>
    <w:p w14:paraId="33A871A7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&lt;html&gt;</w:t>
      </w:r>
    </w:p>
    <w:p w14:paraId="601CF29A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&lt;head&gt;</w:t>
      </w:r>
    </w:p>
    <w:p w14:paraId="5193DD1A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&lt;style&gt;</w:t>
      </w:r>
    </w:p>
    <w:p w14:paraId="30962283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.contenedor{</w:t>
      </w:r>
    </w:p>
    <w:p w14:paraId="0AB6BCEE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display:grid;</w:t>
      </w:r>
    </w:p>
    <w:p w14:paraId="1F7AB8ED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grid-template-columns:repeat(3,150px);</w:t>
      </w:r>
    </w:p>
    <w:p w14:paraId="421513FF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gap:10px;</w:t>
      </w:r>
    </w:p>
    <w:p w14:paraId="3DACE472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border:2px solid black;</w:t>
      </w:r>
    </w:p>
    <w:p w14:paraId="1180DD70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justify-items:center;</w:t>
      </w:r>
    </w:p>
    <w:p w14:paraId="17BBCD7C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}</w:t>
      </w:r>
    </w:p>
    <w:p w14:paraId="55B046B7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.item{</w:t>
      </w:r>
    </w:p>
    <w:p w14:paraId="6695ABED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width:50px;</w:t>
      </w:r>
    </w:p>
    <w:p w14:paraId="16F18DF3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height:50px;</w:t>
      </w:r>
    </w:p>
    <w:p w14:paraId="4BDF5781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background:skyblue;</w:t>
      </w:r>
    </w:p>
    <w:p w14:paraId="522CBA7E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}</w:t>
      </w:r>
    </w:p>
    <w:p w14:paraId="18FB4A51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&lt;/style&gt;</w:t>
      </w:r>
    </w:p>
    <w:p w14:paraId="7B5ED765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&lt;/head&gt;</w:t>
      </w:r>
    </w:p>
    <w:p w14:paraId="007A32F5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&lt;body&gt;</w:t>
      </w:r>
    </w:p>
    <w:p w14:paraId="3836B283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&lt;div class="contenedor"&gt;</w:t>
      </w:r>
    </w:p>
    <w:p w14:paraId="256B10E7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&lt;div class="item"&gt;1&lt;/div&gt;</w:t>
      </w:r>
    </w:p>
    <w:p w14:paraId="17742212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&lt;div class="item"&gt;2&lt;/div&gt;</w:t>
      </w:r>
    </w:p>
    <w:p w14:paraId="5D4BD033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&lt;div class="item"&gt;3&lt;/div&gt;</w:t>
      </w:r>
    </w:p>
    <w:p w14:paraId="407F0F31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&lt;/div&gt;</w:t>
      </w:r>
    </w:p>
    <w:p w14:paraId="125AC77B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&lt;/body&gt;</w:t>
      </w:r>
    </w:p>
    <w:p w14:paraId="3FA365AB" w14:textId="77777777" w:rsidR="00134898" w:rsidRPr="00134898" w:rsidRDefault="00134898" w:rsidP="001348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34898">
        <w:rPr>
          <w:noProof/>
          <w:lang w:val="en-US" w:bidi="es-ES"/>
        </w:rPr>
        <w:t>&lt;/html&gt;</w:t>
      </w:r>
    </w:p>
    <w:p w14:paraId="072F6B72" w14:textId="77777777" w:rsidR="006442EA" w:rsidRPr="006442EA" w:rsidRDefault="006442EA" w:rsidP="006442EA">
      <w:pPr>
        <w:rPr>
          <w:b/>
          <w:bCs/>
          <w:noProof/>
          <w:lang w:bidi="es-ES"/>
        </w:rPr>
      </w:pPr>
      <w:r w:rsidRPr="006442EA">
        <w:rPr>
          <w:b/>
          <w:bCs/>
          <w:noProof/>
          <w:lang w:bidi="es-ES"/>
        </w:rPr>
        <w:t>align-items</w:t>
      </w:r>
    </w:p>
    <w:p w14:paraId="4139A39F" w14:textId="71DD576D" w:rsidR="006442EA" w:rsidRDefault="006442EA" w:rsidP="006442EA">
      <w:pPr>
        <w:rPr>
          <w:noProof/>
          <w:lang w:bidi="es-ES"/>
        </w:rPr>
      </w:pPr>
      <w:r w:rsidRPr="006442EA">
        <w:rPr>
          <w:noProof/>
          <w:lang w:bidi="es-ES"/>
        </w:rPr>
        <w:t>Alinea</w:t>
      </w:r>
      <w:r w:rsidR="00775879">
        <w:rPr>
          <w:noProof/>
          <w:lang w:bidi="es-ES"/>
        </w:rPr>
        <w:t xml:space="preserve"> todos</w:t>
      </w:r>
      <w:r w:rsidRPr="006442EA">
        <w:rPr>
          <w:noProof/>
          <w:lang w:bidi="es-ES"/>
        </w:rPr>
        <w:t xml:space="preserve"> los elementos </w:t>
      </w:r>
      <w:r w:rsidRPr="006442EA">
        <w:rPr>
          <w:b/>
          <w:bCs/>
          <w:noProof/>
          <w:lang w:bidi="es-ES"/>
        </w:rPr>
        <w:t>verticalmente</w:t>
      </w:r>
      <w:r w:rsidRPr="006442EA">
        <w:rPr>
          <w:noProof/>
          <w:lang w:bidi="es-ES"/>
        </w:rPr>
        <w:t xml:space="preserve"> dentro de sus celdas.</w:t>
      </w:r>
    </w:p>
    <w:p w14:paraId="5E4C1281" w14:textId="6DB4E78D" w:rsidR="006442EA" w:rsidRPr="006442EA" w:rsidRDefault="00B24463" w:rsidP="006442EA">
      <w:pPr>
        <w:rPr>
          <w:noProof/>
          <w:lang w:bidi="es-ES"/>
        </w:rPr>
      </w:pPr>
      <w:r w:rsidRPr="00B24463">
        <w:rPr>
          <w:noProof/>
          <w:lang w:bidi="es-ES"/>
        </w:rPr>
        <w:drawing>
          <wp:inline distT="0" distB="0" distL="0" distR="0" wp14:anchorId="5023F69F" wp14:editId="5AB65403">
            <wp:extent cx="5731510" cy="1506220"/>
            <wp:effectExtent l="0" t="0" r="2540" b="0"/>
            <wp:docPr id="2971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4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E6B3" w14:textId="2D85FD4A" w:rsidR="00547601" w:rsidRPr="00547601" w:rsidRDefault="00547601" w:rsidP="00547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547601">
        <w:rPr>
          <w:noProof/>
          <w:lang w:bidi="es-ES"/>
        </w:rPr>
        <w:t>&lt;!DOCTYPE html&gt;</w:t>
      </w:r>
      <w:r w:rsidRPr="00547601">
        <w:rPr>
          <w:noProof/>
          <w:lang w:bidi="es-ES"/>
        </w:rPr>
        <w:br/>
        <w:t>&lt;html&gt;</w:t>
      </w:r>
      <w:r w:rsidRPr="00547601">
        <w:rPr>
          <w:noProof/>
          <w:lang w:bidi="es-ES"/>
        </w:rPr>
        <w:br/>
        <w:t>&lt;head&gt;</w:t>
      </w:r>
      <w:r w:rsidRPr="00547601">
        <w:rPr>
          <w:noProof/>
          <w:lang w:bidi="es-ES"/>
        </w:rPr>
        <w:br/>
        <w:t xml:space="preserve">    &lt;style&gt;</w:t>
      </w:r>
      <w:r w:rsidRPr="00547601">
        <w:rPr>
          <w:noProof/>
          <w:lang w:bidi="es-ES"/>
        </w:rPr>
        <w:br/>
        <w:t xml:space="preserve">        .contenedor{</w:t>
      </w:r>
      <w:r w:rsidRPr="00547601">
        <w:rPr>
          <w:noProof/>
          <w:lang w:bidi="es-ES"/>
        </w:rPr>
        <w:br/>
        <w:t xml:space="preserve">            display:grid;</w:t>
      </w:r>
      <w:r w:rsidRPr="00547601">
        <w:rPr>
          <w:noProof/>
          <w:lang w:bidi="es-ES"/>
        </w:rPr>
        <w:br/>
        <w:t xml:space="preserve">            grid-template-columns:repeat(3,150px);</w:t>
      </w:r>
      <w:r w:rsidRPr="00547601">
        <w:rPr>
          <w:noProof/>
          <w:lang w:bidi="es-ES"/>
        </w:rPr>
        <w:br/>
        <w:t xml:space="preserve">            grid-auto-rows:100px;</w:t>
      </w:r>
      <w:r w:rsidRPr="00547601">
        <w:rPr>
          <w:noProof/>
          <w:lang w:bidi="es-ES"/>
        </w:rPr>
        <w:br/>
        <w:t xml:space="preserve">            align-items:center;</w:t>
      </w:r>
      <w:r w:rsidRPr="00547601">
        <w:rPr>
          <w:noProof/>
          <w:lang w:bidi="es-ES"/>
        </w:rPr>
        <w:br/>
        <w:t xml:space="preserve">            border:2px solid black;</w:t>
      </w:r>
      <w:r w:rsidRPr="00547601">
        <w:rPr>
          <w:noProof/>
          <w:lang w:bidi="es-ES"/>
        </w:rPr>
        <w:br/>
        <w:t xml:space="preserve">        }</w:t>
      </w:r>
      <w:r w:rsidRPr="00547601">
        <w:rPr>
          <w:noProof/>
          <w:lang w:bidi="es-ES"/>
        </w:rPr>
        <w:br/>
      </w:r>
      <w:r w:rsidRPr="00547601">
        <w:rPr>
          <w:noProof/>
          <w:lang w:bidi="es-ES"/>
        </w:rPr>
        <w:br/>
        <w:t xml:space="preserve">        .item{</w:t>
      </w:r>
      <w:r w:rsidRPr="00547601">
        <w:rPr>
          <w:noProof/>
          <w:lang w:bidi="es-ES"/>
        </w:rPr>
        <w:br/>
        <w:t xml:space="preserve">            width:60px;</w:t>
      </w:r>
      <w:r w:rsidRPr="00547601">
        <w:rPr>
          <w:noProof/>
          <w:lang w:bidi="es-ES"/>
        </w:rPr>
        <w:br/>
        <w:t xml:space="preserve">            height:40px;</w:t>
      </w:r>
      <w:r w:rsidRPr="00547601">
        <w:rPr>
          <w:noProof/>
          <w:lang w:bidi="es-ES"/>
        </w:rPr>
        <w:br/>
        <w:t xml:space="preserve">            background:tomato;</w:t>
      </w:r>
      <w:r w:rsidRPr="00547601">
        <w:rPr>
          <w:noProof/>
          <w:lang w:bidi="es-ES"/>
        </w:rPr>
        <w:br/>
        <w:t xml:space="preserve">        }</w:t>
      </w:r>
      <w:r w:rsidRPr="00547601">
        <w:rPr>
          <w:noProof/>
          <w:lang w:bidi="es-ES"/>
        </w:rPr>
        <w:br/>
        <w:t xml:space="preserve">    &lt;/style&gt;</w:t>
      </w:r>
      <w:r w:rsidRPr="00547601">
        <w:rPr>
          <w:noProof/>
          <w:lang w:bidi="es-ES"/>
        </w:rPr>
        <w:br/>
        <w:t>&lt;/head&gt;</w:t>
      </w:r>
      <w:r w:rsidRPr="00547601">
        <w:rPr>
          <w:noProof/>
          <w:lang w:bidi="es-ES"/>
        </w:rPr>
        <w:br/>
        <w:t>&lt;body&gt;</w:t>
      </w:r>
      <w:r w:rsidRPr="00547601">
        <w:rPr>
          <w:noProof/>
          <w:lang w:bidi="es-ES"/>
        </w:rPr>
        <w:br/>
        <w:t>&lt;div class="contenedor"&gt;</w:t>
      </w:r>
      <w:r w:rsidRPr="00547601">
        <w:rPr>
          <w:noProof/>
          <w:lang w:bidi="es-ES"/>
        </w:rPr>
        <w:br/>
        <w:t xml:space="preserve">    &lt;div class="item"&gt;1&lt;/div&gt;</w:t>
      </w:r>
      <w:r w:rsidRPr="00547601">
        <w:rPr>
          <w:noProof/>
          <w:lang w:bidi="es-ES"/>
        </w:rPr>
        <w:br/>
        <w:t xml:space="preserve">    &lt;div class="item"&gt;2&lt;/div&gt;</w:t>
      </w:r>
      <w:r w:rsidRPr="00547601">
        <w:rPr>
          <w:noProof/>
          <w:lang w:bidi="es-ES"/>
        </w:rPr>
        <w:br/>
        <w:t xml:space="preserve">    &lt;div class="item"&gt;3&lt;/div&gt;</w:t>
      </w:r>
      <w:r w:rsidRPr="00547601">
        <w:rPr>
          <w:noProof/>
          <w:lang w:bidi="es-ES"/>
        </w:rPr>
        <w:br/>
        <w:t>&lt;/div&gt;</w:t>
      </w:r>
      <w:r w:rsidRPr="00547601">
        <w:rPr>
          <w:noProof/>
          <w:lang w:bidi="es-ES"/>
        </w:rPr>
        <w:br/>
        <w:t>&lt;/body&gt;</w:t>
      </w:r>
      <w:r w:rsidRPr="00547601">
        <w:rPr>
          <w:noProof/>
          <w:lang w:bidi="es-ES"/>
        </w:rPr>
        <w:br/>
        <w:t>&lt;/html&gt;</w:t>
      </w:r>
    </w:p>
    <w:p w14:paraId="3FB792F8" w14:textId="77777777" w:rsidR="00576A62" w:rsidRPr="00576A62" w:rsidRDefault="001E1CE8" w:rsidP="001E1CE8">
      <w:pPr>
        <w:rPr>
          <w:b/>
          <w:bCs/>
          <w:noProof/>
          <w:lang w:bidi="es-ES"/>
        </w:rPr>
      </w:pPr>
      <w:r w:rsidRPr="00576A62">
        <w:rPr>
          <w:b/>
          <w:bCs/>
          <w:noProof/>
          <w:lang w:bidi="es-ES"/>
        </w:rPr>
        <w:t>place-items</w:t>
      </w:r>
    </w:p>
    <w:p w14:paraId="550F9440" w14:textId="1CE10461" w:rsidR="001E1CE8" w:rsidRDefault="00576A62" w:rsidP="001E1CE8">
      <w:pPr>
        <w:rPr>
          <w:noProof/>
          <w:lang w:bidi="es-ES"/>
        </w:rPr>
      </w:pPr>
      <w:r>
        <w:rPr>
          <w:noProof/>
          <w:lang w:bidi="es-ES"/>
        </w:rPr>
        <w:t>E</w:t>
      </w:r>
      <w:r w:rsidR="001E1CE8" w:rsidRPr="00CF27B7">
        <w:rPr>
          <w:noProof/>
          <w:lang w:bidi="es-ES"/>
        </w:rPr>
        <w:t>s la abreviatura de align-items y justify-items. Centrar todo el contenido vertical y horizontalmente resulta trivial con esta propiedad.</w:t>
      </w:r>
    </w:p>
    <w:p w14:paraId="6F4EB4B5" w14:textId="4F4570EF" w:rsidR="00977CB1" w:rsidRDefault="00FD5581" w:rsidP="001E1CE8">
      <w:pPr>
        <w:rPr>
          <w:noProof/>
          <w:lang w:bidi="es-ES"/>
        </w:rPr>
      </w:pPr>
      <w:r w:rsidRPr="00FD5581">
        <w:rPr>
          <w:noProof/>
          <w:lang w:bidi="es-ES"/>
        </w:rPr>
        <w:drawing>
          <wp:inline distT="0" distB="0" distL="0" distR="0" wp14:anchorId="360A6C7F" wp14:editId="1824F020">
            <wp:extent cx="5731510" cy="2020570"/>
            <wp:effectExtent l="0" t="0" r="2540" b="0"/>
            <wp:docPr id="35038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0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81BD" w14:textId="77777777" w:rsidR="00576A62" w:rsidRPr="00576A62" w:rsidRDefault="00576A62" w:rsidP="00576A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576A62">
        <w:rPr>
          <w:noProof/>
          <w:lang w:bidi="es-ES"/>
        </w:rPr>
        <w:t>&lt;!DOCTYPE html&gt;</w:t>
      </w:r>
      <w:r w:rsidRPr="00576A62">
        <w:rPr>
          <w:noProof/>
          <w:lang w:bidi="es-ES"/>
        </w:rPr>
        <w:br/>
        <w:t>&lt;html&gt;</w:t>
      </w:r>
      <w:r w:rsidRPr="00576A62">
        <w:rPr>
          <w:noProof/>
          <w:lang w:bidi="es-ES"/>
        </w:rPr>
        <w:br/>
        <w:t>&lt;head&gt;</w:t>
      </w:r>
      <w:r w:rsidRPr="00576A62">
        <w:rPr>
          <w:noProof/>
          <w:lang w:bidi="es-ES"/>
        </w:rPr>
        <w:br/>
        <w:t xml:space="preserve">    &lt;style&gt;</w:t>
      </w:r>
      <w:r w:rsidRPr="00576A62">
        <w:rPr>
          <w:noProof/>
          <w:lang w:bidi="es-ES"/>
        </w:rPr>
        <w:br/>
        <w:t xml:space="preserve">        .contenedor{</w:t>
      </w:r>
      <w:r w:rsidRPr="00576A62">
        <w:rPr>
          <w:noProof/>
          <w:lang w:bidi="es-ES"/>
        </w:rPr>
        <w:br/>
        <w:t xml:space="preserve">            display:grid;</w:t>
      </w:r>
      <w:r w:rsidRPr="00576A62">
        <w:rPr>
          <w:noProof/>
          <w:lang w:bidi="es-ES"/>
        </w:rPr>
        <w:br/>
        <w:t xml:space="preserve">            grid-template-columns:repeat(3,150px);</w:t>
      </w:r>
      <w:r w:rsidRPr="00576A62">
        <w:rPr>
          <w:noProof/>
          <w:lang w:bidi="es-ES"/>
        </w:rPr>
        <w:br/>
        <w:t xml:space="preserve">            grid-auto-rows:100px;</w:t>
      </w:r>
      <w:r w:rsidRPr="00576A62">
        <w:rPr>
          <w:noProof/>
          <w:lang w:bidi="es-ES"/>
        </w:rPr>
        <w:br/>
        <w:t xml:space="preserve">            place-items:center;</w:t>
      </w:r>
      <w:r w:rsidRPr="00576A62">
        <w:rPr>
          <w:noProof/>
          <w:lang w:bidi="es-ES"/>
        </w:rPr>
        <w:br/>
        <w:t xml:space="preserve">            border:2px solid black;</w:t>
      </w:r>
      <w:r w:rsidRPr="00576A62">
        <w:rPr>
          <w:noProof/>
          <w:lang w:bidi="es-ES"/>
        </w:rPr>
        <w:br/>
        <w:t xml:space="preserve">        }</w:t>
      </w:r>
      <w:r w:rsidRPr="00576A62">
        <w:rPr>
          <w:noProof/>
          <w:lang w:bidi="es-ES"/>
        </w:rPr>
        <w:br/>
        <w:t xml:space="preserve">        .item{</w:t>
      </w:r>
      <w:r w:rsidRPr="00576A62">
        <w:rPr>
          <w:noProof/>
          <w:lang w:bidi="es-ES"/>
        </w:rPr>
        <w:br/>
        <w:t xml:space="preserve">            width:60px;</w:t>
      </w:r>
      <w:r w:rsidRPr="00576A62">
        <w:rPr>
          <w:noProof/>
          <w:lang w:bidi="es-ES"/>
        </w:rPr>
        <w:br/>
        <w:t xml:space="preserve">            height:40px;</w:t>
      </w:r>
      <w:r w:rsidRPr="00576A62">
        <w:rPr>
          <w:noProof/>
          <w:lang w:bidi="es-ES"/>
        </w:rPr>
        <w:br/>
        <w:t xml:space="preserve">            background:tomato;</w:t>
      </w:r>
      <w:r w:rsidRPr="00576A62">
        <w:rPr>
          <w:noProof/>
          <w:lang w:bidi="es-ES"/>
        </w:rPr>
        <w:br/>
        <w:t xml:space="preserve">        }</w:t>
      </w:r>
      <w:r w:rsidRPr="00576A62">
        <w:rPr>
          <w:noProof/>
          <w:lang w:bidi="es-ES"/>
        </w:rPr>
        <w:br/>
        <w:t xml:space="preserve">    &lt;/style&gt;</w:t>
      </w:r>
      <w:r w:rsidRPr="00576A62">
        <w:rPr>
          <w:noProof/>
          <w:lang w:bidi="es-ES"/>
        </w:rPr>
        <w:br/>
        <w:t>&lt;/head&gt;</w:t>
      </w:r>
      <w:r w:rsidRPr="00576A62">
        <w:rPr>
          <w:noProof/>
          <w:lang w:bidi="es-ES"/>
        </w:rPr>
        <w:br/>
        <w:t>&lt;body&gt;</w:t>
      </w:r>
      <w:r w:rsidRPr="00576A62">
        <w:rPr>
          <w:noProof/>
          <w:lang w:bidi="es-ES"/>
        </w:rPr>
        <w:br/>
        <w:t>&lt;div class="contenedor"&gt;</w:t>
      </w:r>
      <w:r w:rsidRPr="00576A62">
        <w:rPr>
          <w:noProof/>
          <w:lang w:bidi="es-ES"/>
        </w:rPr>
        <w:br/>
        <w:t xml:space="preserve">    &lt;div class="item"&gt;1&lt;/div&gt;</w:t>
      </w:r>
      <w:r w:rsidRPr="00576A62">
        <w:rPr>
          <w:noProof/>
          <w:lang w:bidi="es-ES"/>
        </w:rPr>
        <w:br/>
        <w:t xml:space="preserve">    &lt;div class="item"&gt;2&lt;/div&gt;</w:t>
      </w:r>
      <w:r w:rsidRPr="00576A62">
        <w:rPr>
          <w:noProof/>
          <w:lang w:bidi="es-ES"/>
        </w:rPr>
        <w:br/>
        <w:t xml:space="preserve">    &lt;div class="item"&gt;3&lt;/div&gt;</w:t>
      </w:r>
      <w:r w:rsidRPr="00576A62">
        <w:rPr>
          <w:noProof/>
          <w:lang w:bidi="es-ES"/>
        </w:rPr>
        <w:br/>
        <w:t>&lt;/div&gt;</w:t>
      </w:r>
      <w:r w:rsidRPr="00576A62">
        <w:rPr>
          <w:noProof/>
          <w:lang w:bidi="es-ES"/>
        </w:rPr>
        <w:br/>
        <w:t>&lt;/body&gt;</w:t>
      </w:r>
      <w:r w:rsidRPr="00576A62">
        <w:rPr>
          <w:noProof/>
          <w:lang w:bidi="es-ES"/>
        </w:rPr>
        <w:br/>
        <w:t>&lt;/html&gt;</w:t>
      </w:r>
    </w:p>
    <w:p w14:paraId="51B7498B" w14:textId="77777777" w:rsidR="001E1CE8" w:rsidRPr="00CF27B7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Para alineación individual se usan justify-self y align-self.</w:t>
      </w:r>
    </w:p>
    <w:p w14:paraId="7F8D41B8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.item-especial {</w:t>
      </w:r>
    </w:p>
    <w:p w14:paraId="691F2315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justify-self: end;</w:t>
      </w:r>
    </w:p>
    <w:p w14:paraId="6A91C48D" w14:textId="77777777" w:rsidR="001E1CE8" w:rsidRPr="00CF27B7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4291D">
        <w:rPr>
          <w:noProof/>
          <w:lang w:val="en-US" w:bidi="es-ES"/>
        </w:rPr>
        <w:t xml:space="preserve">    </w:t>
      </w:r>
      <w:r w:rsidRPr="00CF27B7">
        <w:rPr>
          <w:noProof/>
          <w:lang w:bidi="es-ES"/>
        </w:rPr>
        <w:t>align-self: start;</w:t>
      </w:r>
    </w:p>
    <w:p w14:paraId="752E52F3" w14:textId="77777777" w:rsidR="001E1CE8" w:rsidRPr="00CF27B7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0D312C8A" w14:textId="384DF469" w:rsidR="001E1CE8" w:rsidRPr="00CF27B7" w:rsidRDefault="001E1CE8" w:rsidP="001E1CE8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Alineación del grid completo con justify-content y align-content</w:t>
      </w:r>
    </w:p>
    <w:p w14:paraId="32867224" w14:textId="77777777" w:rsidR="001E1CE8" w:rsidRPr="00CF27B7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Cuando el grid no ocupa todo el espacio disponible, estas propiedades distribuyen el conjunto.</w:t>
      </w:r>
    </w:p>
    <w:p w14:paraId="6AD597E8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.contenedor {</w:t>
      </w:r>
    </w:p>
    <w:p w14:paraId="1F318E67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display: grid;</w:t>
      </w:r>
    </w:p>
    <w:p w14:paraId="4B30C748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grid-template-columns: repeat(2, 200px);</w:t>
      </w:r>
    </w:p>
    <w:p w14:paraId="2959E209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fr-FR" w:bidi="es-ES"/>
        </w:rPr>
      </w:pPr>
      <w:r w:rsidRPr="00C4291D">
        <w:rPr>
          <w:noProof/>
          <w:lang w:val="en-US" w:bidi="es-ES"/>
        </w:rPr>
        <w:t xml:space="preserve">    </w:t>
      </w:r>
      <w:r w:rsidRPr="00C4291D">
        <w:rPr>
          <w:noProof/>
          <w:lang w:val="fr-FR" w:bidi="es-ES"/>
        </w:rPr>
        <w:t>justify-content: center;</w:t>
      </w:r>
    </w:p>
    <w:p w14:paraId="784134AE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fr-FR" w:bidi="es-ES"/>
        </w:rPr>
      </w:pPr>
      <w:r w:rsidRPr="00C4291D">
        <w:rPr>
          <w:noProof/>
          <w:lang w:val="fr-FR" w:bidi="es-ES"/>
        </w:rPr>
        <w:t xml:space="preserve">    align-content: center;</w:t>
      </w:r>
    </w:p>
    <w:p w14:paraId="788EE700" w14:textId="77777777" w:rsidR="001E1CE8" w:rsidRPr="00CF27B7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4291D">
        <w:rPr>
          <w:noProof/>
          <w:lang w:val="fr-FR" w:bidi="es-ES"/>
        </w:rPr>
        <w:t xml:space="preserve">    </w:t>
      </w:r>
      <w:r w:rsidRPr="00CF27B7">
        <w:rPr>
          <w:noProof/>
          <w:lang w:bidi="es-ES"/>
        </w:rPr>
        <w:t>height: 100vh;</w:t>
      </w:r>
    </w:p>
    <w:p w14:paraId="1D40EB81" w14:textId="77777777" w:rsidR="001E1CE8" w:rsidRPr="00CF27B7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5E977B1E" w14:textId="77777777" w:rsidR="001E1CE8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Valores como space-between, space-around y space-evenly crean distribuciones equilibradas.</w:t>
      </w:r>
    </w:p>
    <w:p w14:paraId="08ED1B7A" w14:textId="77777777" w:rsidR="000B7A78" w:rsidRPr="000B7A78" w:rsidRDefault="000B7A78" w:rsidP="000B7A78">
      <w:pPr>
        <w:rPr>
          <w:b/>
          <w:bCs/>
          <w:lang w:bidi="es-ES"/>
        </w:rPr>
      </w:pPr>
      <w:r w:rsidRPr="000B7A78">
        <w:rPr>
          <w:b/>
          <w:bCs/>
          <w:lang w:bidi="es-ES"/>
        </w:rPr>
        <w:t>justify-content</w:t>
      </w:r>
    </w:p>
    <w:p w14:paraId="0B43D151" w14:textId="77777777" w:rsidR="000B7A78" w:rsidRPr="000B7A78" w:rsidRDefault="000B7A78" w:rsidP="000B7A78">
      <w:pPr>
        <w:rPr>
          <w:lang w:bidi="es-ES"/>
        </w:rPr>
      </w:pPr>
      <w:r w:rsidRPr="000B7A78">
        <w:rPr>
          <w:lang w:bidi="es-ES"/>
        </w:rPr>
        <w:t>Alinea las filas o columnas en el eje principal.</w:t>
      </w:r>
    </w:p>
    <w:p w14:paraId="680428FC" w14:textId="56E0E274" w:rsidR="001B3418" w:rsidRDefault="00CB5AD4" w:rsidP="001E1CE8">
      <w:pPr>
        <w:rPr>
          <w:noProof/>
          <w:lang w:bidi="es-ES"/>
        </w:rPr>
      </w:pPr>
      <w:r w:rsidRPr="00CB5AD4">
        <w:rPr>
          <w:noProof/>
          <w:lang w:bidi="es-ES"/>
        </w:rPr>
        <w:drawing>
          <wp:inline distT="0" distB="0" distL="0" distR="0" wp14:anchorId="0C5C4DD1" wp14:editId="698F5848">
            <wp:extent cx="4737100" cy="2442025"/>
            <wp:effectExtent l="0" t="0" r="6350" b="0"/>
            <wp:docPr id="1355920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0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1712" cy="244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A609" w14:textId="77777777" w:rsidR="00720485" w:rsidRDefault="00720485" w:rsidP="001E1CE8">
      <w:pPr>
        <w:rPr>
          <w:noProof/>
          <w:lang w:bidi="es-ES"/>
        </w:rPr>
      </w:pPr>
    </w:p>
    <w:p w14:paraId="39A2BFA7" w14:textId="77777777" w:rsidR="00730010" w:rsidRPr="00730010" w:rsidRDefault="00730010" w:rsidP="00730010">
      <w:pPr>
        <w:rPr>
          <w:b/>
          <w:bCs/>
          <w:noProof/>
          <w:lang w:bidi="es-ES"/>
        </w:rPr>
      </w:pPr>
      <w:r w:rsidRPr="00730010">
        <w:rPr>
          <w:b/>
          <w:bCs/>
          <w:noProof/>
          <w:lang w:bidi="es-ES"/>
        </w:rPr>
        <w:t>align-content</w:t>
      </w:r>
    </w:p>
    <w:p w14:paraId="339F4874" w14:textId="77777777" w:rsidR="00730010" w:rsidRPr="00730010" w:rsidRDefault="00730010" w:rsidP="00730010">
      <w:pPr>
        <w:rPr>
          <w:noProof/>
          <w:lang w:bidi="es-ES"/>
        </w:rPr>
      </w:pPr>
      <w:r w:rsidRPr="00730010">
        <w:rPr>
          <w:noProof/>
          <w:lang w:bidi="es-ES"/>
        </w:rPr>
        <w:t>Alinea las filas en el eje vertical.</w:t>
      </w:r>
    </w:p>
    <w:p w14:paraId="18D03E50" w14:textId="5E076D14" w:rsidR="00720485" w:rsidRPr="00CF27B7" w:rsidRDefault="00720485" w:rsidP="001E1CE8">
      <w:pPr>
        <w:rPr>
          <w:noProof/>
          <w:lang w:bidi="es-ES"/>
        </w:rPr>
      </w:pPr>
      <w:r w:rsidRPr="00720485">
        <w:rPr>
          <w:noProof/>
          <w:lang w:bidi="es-ES"/>
        </w:rPr>
        <w:drawing>
          <wp:inline distT="0" distB="0" distL="0" distR="0" wp14:anchorId="5DF09372" wp14:editId="60FCF208">
            <wp:extent cx="4899660" cy="3889980"/>
            <wp:effectExtent l="0" t="0" r="0" b="0"/>
            <wp:docPr id="43659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90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4088" cy="38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422" w14:textId="77777777" w:rsidR="001E1CE8" w:rsidRPr="00CF27B7" w:rsidRDefault="001E1CE8" w:rsidP="001E1CE8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Nombramiento de áreas con grid-template-areas</w:t>
      </w:r>
    </w:p>
    <w:p w14:paraId="67861E51" w14:textId="77777777" w:rsidR="001E1CE8" w:rsidRPr="00CF27B7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Esta propiedad permite visualizar el layout como un mapa.</w:t>
      </w:r>
    </w:p>
    <w:p w14:paraId="1F45EDE8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.contenedor {</w:t>
      </w:r>
    </w:p>
    <w:p w14:paraId="58C4A702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display: grid;</w:t>
      </w:r>
    </w:p>
    <w:p w14:paraId="0B47EDBE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grid-template-areas:</w:t>
      </w:r>
    </w:p>
    <w:p w14:paraId="617848B8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    "header header header"</w:t>
      </w:r>
    </w:p>
    <w:p w14:paraId="5E8AAB9C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    "sidebar main aside"</w:t>
      </w:r>
    </w:p>
    <w:p w14:paraId="08E667AD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    "footer footer footer";</w:t>
      </w:r>
    </w:p>
    <w:p w14:paraId="0A240FD3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grid-template-columns: 250px 1fr 200px;</w:t>
      </w:r>
    </w:p>
    <w:p w14:paraId="247FB911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grid-template-rows: 80px 1fr 100px;</w:t>
      </w:r>
    </w:p>
    <w:p w14:paraId="52EB897B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}</w:t>
      </w:r>
    </w:p>
    <w:p w14:paraId="31061863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</w:p>
    <w:p w14:paraId="51E26C99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.header {</w:t>
      </w:r>
    </w:p>
    <w:p w14:paraId="766D133A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grid-area: header;</w:t>
      </w:r>
    </w:p>
    <w:p w14:paraId="51879C9E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}</w:t>
      </w:r>
    </w:p>
    <w:p w14:paraId="5A903FAD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.sidebar {</w:t>
      </w:r>
    </w:p>
    <w:p w14:paraId="6AE7A75D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grid-area: sidebar;</w:t>
      </w:r>
    </w:p>
    <w:p w14:paraId="540C7A9E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}</w:t>
      </w:r>
    </w:p>
    <w:p w14:paraId="7DC8E586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.main {</w:t>
      </w:r>
    </w:p>
    <w:p w14:paraId="1F1A35A0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grid-area: main;</w:t>
      </w:r>
    </w:p>
    <w:p w14:paraId="4B87FCFD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}</w:t>
      </w:r>
    </w:p>
    <w:p w14:paraId="3B0142CA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.aside {</w:t>
      </w:r>
    </w:p>
    <w:p w14:paraId="3A6C00CC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grid-area: aside;</w:t>
      </w:r>
    </w:p>
    <w:p w14:paraId="5C675B8A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}</w:t>
      </w:r>
    </w:p>
    <w:p w14:paraId="042F9747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>.footer {</w:t>
      </w:r>
    </w:p>
    <w:p w14:paraId="30CB1F9D" w14:textId="77777777" w:rsidR="001E1CE8" w:rsidRPr="00CB5AD4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</w:t>
      </w:r>
      <w:r w:rsidRPr="00CB5AD4">
        <w:rPr>
          <w:noProof/>
          <w:lang w:val="en-US" w:bidi="es-ES"/>
        </w:rPr>
        <w:t>grid-area: footer;</w:t>
      </w:r>
    </w:p>
    <w:p w14:paraId="7B8892F0" w14:textId="77777777" w:rsidR="001E1CE8" w:rsidRPr="00CF27B7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4179F746" w14:textId="77777777" w:rsidR="001E1CE8" w:rsidRPr="00CF27B7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Este enfoque mejora la legibilidad del código y facilita modificaciones.</w:t>
      </w:r>
    </w:p>
    <w:p w14:paraId="7F101C75" w14:textId="77777777" w:rsidR="001E1CE8" w:rsidRDefault="001E1CE8" w:rsidP="001E1CE8">
      <w:pPr>
        <w:rPr>
          <w:b/>
          <w:bCs/>
          <w:noProof/>
          <w:lang w:bidi="es-ES"/>
        </w:rPr>
      </w:pPr>
      <w:r w:rsidRPr="00CF27B7">
        <w:rPr>
          <w:b/>
          <w:bCs/>
          <w:noProof/>
          <w:lang w:bidi="es-ES"/>
        </w:rPr>
        <w:t>Posicionamiento preciso con grid-row y grid-column</w:t>
      </w:r>
    </w:p>
    <w:p w14:paraId="57A89BE8" w14:textId="77777777" w:rsidR="005746AB" w:rsidRPr="005746AB" w:rsidRDefault="005746AB" w:rsidP="0088555B">
      <w:pPr>
        <w:rPr>
          <w:noProof/>
          <w:lang w:bidi="es-ES"/>
        </w:rPr>
      </w:pPr>
      <w:r w:rsidRPr="005746AB">
        <w:rPr>
          <w:noProof/>
          <w:lang w:bidi="es-ES"/>
        </w:rPr>
        <w:t>En CSS Grid, las propiedades grid-row y grid-column se utilizan para indicar en qué filas y columnas debe colocarse un elemento dentro de una cuadrícula.</w:t>
      </w:r>
    </w:p>
    <w:p w14:paraId="7A7201B9" w14:textId="77777777" w:rsidR="005746AB" w:rsidRPr="005746AB" w:rsidRDefault="005746AB" w:rsidP="005746AB">
      <w:pPr>
        <w:rPr>
          <w:b/>
          <w:bCs/>
          <w:noProof/>
          <w:lang w:bidi="es-ES"/>
        </w:rPr>
      </w:pPr>
      <w:r w:rsidRPr="005746AB">
        <w:rPr>
          <w:b/>
          <w:bCs/>
          <w:noProof/>
          <w:lang w:bidi="es-ES"/>
        </w:rPr>
        <w:t>grid-row</w:t>
      </w:r>
    </w:p>
    <w:p w14:paraId="02B90C5F" w14:textId="77777777" w:rsidR="005746AB" w:rsidRPr="005746AB" w:rsidRDefault="005746AB" w:rsidP="003F7489">
      <w:pPr>
        <w:rPr>
          <w:noProof/>
          <w:lang w:bidi="es-ES"/>
        </w:rPr>
      </w:pPr>
      <w:r w:rsidRPr="005746AB">
        <w:rPr>
          <w:noProof/>
          <w:lang w:bidi="es-ES"/>
        </w:rPr>
        <w:t>Define la posición vertical del elemento (filas).</w:t>
      </w:r>
    </w:p>
    <w:p w14:paraId="39A1E67A" w14:textId="1B0E100A" w:rsidR="005746AB" w:rsidRPr="005D25B5" w:rsidRDefault="005746AB" w:rsidP="005746AB">
      <w:pPr>
        <w:rPr>
          <w:noProof/>
          <w:lang w:bidi="es-ES"/>
        </w:rPr>
      </w:pPr>
      <w:r w:rsidRPr="005746AB">
        <w:rPr>
          <w:b/>
          <w:bCs/>
          <w:noProof/>
          <w:lang w:bidi="es-ES"/>
        </w:rPr>
        <w:t>Sintaxis:</w:t>
      </w:r>
      <w:r w:rsidR="005D25B5">
        <w:rPr>
          <w:b/>
          <w:bCs/>
          <w:noProof/>
          <w:lang w:bidi="es-ES"/>
        </w:rPr>
        <w:t xml:space="preserve"> </w:t>
      </w:r>
      <w:r w:rsidRPr="005D25B5">
        <w:rPr>
          <w:noProof/>
          <w:lang w:bidi="es-ES"/>
        </w:rPr>
        <w:t>grid-row: inicio / fin;</w:t>
      </w:r>
    </w:p>
    <w:p w14:paraId="72B664F5" w14:textId="77777777" w:rsidR="005746AB" w:rsidRPr="005746AB" w:rsidRDefault="005746AB" w:rsidP="005746AB">
      <w:pPr>
        <w:rPr>
          <w:b/>
          <w:bCs/>
          <w:noProof/>
          <w:lang w:bidi="es-ES"/>
        </w:rPr>
      </w:pPr>
      <w:r w:rsidRPr="005746AB">
        <w:rPr>
          <w:b/>
          <w:bCs/>
          <w:noProof/>
          <w:lang w:bidi="es-ES"/>
        </w:rPr>
        <w:t>Ejemplo</w:t>
      </w:r>
    </w:p>
    <w:p w14:paraId="5A4BEDC2" w14:textId="77777777" w:rsidR="005746AB" w:rsidRPr="001B3418" w:rsidRDefault="005746AB" w:rsidP="005746AB">
      <w:pPr>
        <w:rPr>
          <w:b/>
          <w:bCs/>
          <w:noProof/>
          <w:lang w:val="en-US" w:bidi="es-ES"/>
        </w:rPr>
      </w:pPr>
      <w:r w:rsidRPr="001B3418">
        <w:rPr>
          <w:b/>
          <w:bCs/>
          <w:noProof/>
          <w:lang w:val="en-US" w:bidi="es-ES"/>
        </w:rPr>
        <w:t>HTML</w:t>
      </w:r>
    </w:p>
    <w:p w14:paraId="7B47AB32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&lt;div class="grid"&gt;</w:t>
      </w:r>
    </w:p>
    <w:p w14:paraId="43B9C86F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&lt;div class="item"&gt;A&lt;/div&gt;</w:t>
      </w:r>
    </w:p>
    <w:p w14:paraId="611C236C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&lt;/div&gt;</w:t>
      </w:r>
    </w:p>
    <w:p w14:paraId="67E2F36C" w14:textId="77777777" w:rsidR="005746AB" w:rsidRPr="001B3418" w:rsidRDefault="005746AB" w:rsidP="005746AB">
      <w:pPr>
        <w:rPr>
          <w:b/>
          <w:bCs/>
          <w:noProof/>
          <w:lang w:val="en-US" w:bidi="es-ES"/>
        </w:rPr>
      </w:pPr>
      <w:r w:rsidRPr="001B3418">
        <w:rPr>
          <w:b/>
          <w:bCs/>
          <w:noProof/>
          <w:lang w:val="en-US" w:bidi="es-ES"/>
        </w:rPr>
        <w:t>CSS</w:t>
      </w:r>
    </w:p>
    <w:p w14:paraId="33E7E844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.grid {</w:t>
      </w:r>
    </w:p>
    <w:p w14:paraId="6E8182D8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display: grid;</w:t>
      </w:r>
    </w:p>
    <w:p w14:paraId="14CEB534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grid-template-rows: repeat(4, 100px);</w:t>
      </w:r>
    </w:p>
    <w:p w14:paraId="7A363EEB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}</w:t>
      </w:r>
    </w:p>
    <w:p w14:paraId="354C1C50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.item {</w:t>
      </w:r>
    </w:p>
    <w:p w14:paraId="0E985E6A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grid-row: 2 / 4;</w:t>
      </w:r>
    </w:p>
    <w:p w14:paraId="495B5177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}</w:t>
      </w:r>
    </w:p>
    <w:p w14:paraId="780D34EC" w14:textId="7360531C" w:rsidR="005746AB" w:rsidRDefault="005746AB" w:rsidP="005746AB">
      <w:pPr>
        <w:rPr>
          <w:noProof/>
          <w:lang w:bidi="es-ES"/>
        </w:rPr>
      </w:pPr>
      <w:r w:rsidRPr="00F5781E">
        <w:rPr>
          <w:noProof/>
          <w:lang w:bidi="es-ES"/>
        </w:rPr>
        <w:t xml:space="preserve"> El elemento ocupará desde la línea de fila 2 hasta la línea 4, es decir, abarcará las filas 2 y 3.</w:t>
      </w:r>
    </w:p>
    <w:p w14:paraId="090D46E7" w14:textId="7C130C4F" w:rsidR="0060545F" w:rsidRPr="00F5781E" w:rsidRDefault="0060545F" w:rsidP="005746AB">
      <w:pPr>
        <w:rPr>
          <w:noProof/>
          <w:lang w:bidi="es-ES"/>
        </w:rPr>
      </w:pPr>
      <w:r w:rsidRPr="0060545F">
        <w:rPr>
          <w:noProof/>
          <w:lang w:bidi="es-ES"/>
        </w:rPr>
        <w:drawing>
          <wp:inline distT="0" distB="0" distL="0" distR="0" wp14:anchorId="01CC3B5F" wp14:editId="705F3DB8">
            <wp:extent cx="5731510" cy="2971165"/>
            <wp:effectExtent l="0" t="0" r="2540" b="635"/>
            <wp:docPr id="161267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5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F2BC" w14:textId="77777777" w:rsidR="005746AB" w:rsidRPr="005746AB" w:rsidRDefault="005746AB" w:rsidP="005746AB">
      <w:pPr>
        <w:rPr>
          <w:b/>
          <w:bCs/>
          <w:noProof/>
          <w:lang w:bidi="es-ES"/>
        </w:rPr>
      </w:pPr>
      <w:r w:rsidRPr="005746AB">
        <w:rPr>
          <w:b/>
          <w:bCs/>
          <w:noProof/>
          <w:lang w:bidi="es-ES"/>
        </w:rPr>
        <w:t>grid-column</w:t>
      </w:r>
    </w:p>
    <w:p w14:paraId="35A8FA41" w14:textId="77777777" w:rsidR="005746AB" w:rsidRPr="005746AB" w:rsidRDefault="005746AB" w:rsidP="00F5781E">
      <w:pPr>
        <w:rPr>
          <w:noProof/>
          <w:lang w:bidi="es-ES"/>
        </w:rPr>
      </w:pPr>
      <w:r w:rsidRPr="005746AB">
        <w:rPr>
          <w:noProof/>
          <w:lang w:bidi="es-ES"/>
        </w:rPr>
        <w:t>Define la posición horizontal del elemento (columnas).</w:t>
      </w:r>
    </w:p>
    <w:p w14:paraId="4B28A37E" w14:textId="585ABDD2" w:rsidR="005746AB" w:rsidRPr="007B7A11" w:rsidRDefault="005746AB" w:rsidP="005746AB">
      <w:pPr>
        <w:rPr>
          <w:noProof/>
          <w:lang w:bidi="es-ES"/>
        </w:rPr>
      </w:pPr>
      <w:r w:rsidRPr="005746AB">
        <w:rPr>
          <w:b/>
          <w:bCs/>
          <w:noProof/>
          <w:lang w:bidi="es-ES"/>
        </w:rPr>
        <w:t>Sintaxis:</w:t>
      </w:r>
      <w:r w:rsidR="005D25B5">
        <w:rPr>
          <w:b/>
          <w:bCs/>
          <w:noProof/>
          <w:lang w:bidi="es-ES"/>
        </w:rPr>
        <w:t xml:space="preserve"> </w:t>
      </w:r>
      <w:r w:rsidRPr="007B7A11">
        <w:rPr>
          <w:noProof/>
          <w:lang w:bidi="es-ES"/>
        </w:rPr>
        <w:t>grid-column: inicio / fin;</w:t>
      </w:r>
    </w:p>
    <w:p w14:paraId="4B5BC654" w14:textId="77777777" w:rsidR="005746AB" w:rsidRPr="005746AB" w:rsidRDefault="005746AB" w:rsidP="005746AB">
      <w:pPr>
        <w:rPr>
          <w:b/>
          <w:bCs/>
          <w:noProof/>
          <w:lang w:bidi="es-ES"/>
        </w:rPr>
      </w:pPr>
      <w:r w:rsidRPr="005746AB">
        <w:rPr>
          <w:b/>
          <w:bCs/>
          <w:noProof/>
          <w:lang w:bidi="es-ES"/>
        </w:rPr>
        <w:t>Ejemplo</w:t>
      </w:r>
    </w:p>
    <w:p w14:paraId="1AD45E5B" w14:textId="77777777" w:rsidR="005746AB" w:rsidRPr="005746AB" w:rsidRDefault="005746AB" w:rsidP="005746AB">
      <w:pPr>
        <w:rPr>
          <w:b/>
          <w:bCs/>
          <w:noProof/>
          <w:lang w:bidi="es-ES"/>
        </w:rPr>
      </w:pPr>
      <w:r w:rsidRPr="005746AB">
        <w:rPr>
          <w:b/>
          <w:bCs/>
          <w:noProof/>
          <w:lang w:bidi="es-ES"/>
        </w:rPr>
        <w:t>CSS</w:t>
      </w:r>
    </w:p>
    <w:p w14:paraId="5D20D152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.grid {</w:t>
      </w:r>
    </w:p>
    <w:p w14:paraId="7A8BF3FD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display: grid;</w:t>
      </w:r>
    </w:p>
    <w:p w14:paraId="60812F48" w14:textId="77777777" w:rsidR="005746AB" w:rsidRPr="005D25B5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5D25B5">
        <w:rPr>
          <w:noProof/>
          <w:lang w:val="en-US" w:bidi="es-ES"/>
        </w:rPr>
        <w:t>grid-template-columns: repeat(4, 1fr);</w:t>
      </w:r>
    </w:p>
    <w:p w14:paraId="2C66B770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}</w:t>
      </w:r>
    </w:p>
    <w:p w14:paraId="58C09130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.item {</w:t>
      </w:r>
    </w:p>
    <w:p w14:paraId="7839DFAE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grid-column: 1 / 3;</w:t>
      </w:r>
    </w:p>
    <w:p w14:paraId="44FA34D7" w14:textId="77777777" w:rsidR="005746AB" w:rsidRPr="001B3418" w:rsidRDefault="005746AB" w:rsidP="005D2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}</w:t>
      </w:r>
    </w:p>
    <w:p w14:paraId="59C1A181" w14:textId="76C2F209" w:rsidR="005746AB" w:rsidRDefault="005746AB" w:rsidP="00F5781E">
      <w:pPr>
        <w:rPr>
          <w:noProof/>
          <w:lang w:bidi="es-ES"/>
        </w:rPr>
      </w:pPr>
      <w:r w:rsidRPr="005746AB">
        <w:rPr>
          <w:noProof/>
          <w:lang w:bidi="es-ES"/>
        </w:rPr>
        <w:t xml:space="preserve"> El elemento ocupará desde la línea de columna 1 hasta la línea 3, es decir, abarcará las columnas 1 y 2.</w:t>
      </w:r>
    </w:p>
    <w:p w14:paraId="0D795DC0" w14:textId="1CACF2BE" w:rsidR="005D25B5" w:rsidRPr="005746AB" w:rsidRDefault="005D25B5" w:rsidP="00F5781E">
      <w:pPr>
        <w:rPr>
          <w:noProof/>
          <w:lang w:bidi="es-ES"/>
        </w:rPr>
      </w:pPr>
      <w:r w:rsidRPr="005D25B5">
        <w:rPr>
          <w:noProof/>
          <w:lang w:bidi="es-ES"/>
        </w:rPr>
        <w:drawing>
          <wp:inline distT="0" distB="0" distL="0" distR="0" wp14:anchorId="31E92DA7" wp14:editId="3046D1C4">
            <wp:extent cx="5731510" cy="2009775"/>
            <wp:effectExtent l="0" t="0" r="2540" b="9525"/>
            <wp:docPr id="852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2A61" w14:textId="77777777" w:rsidR="005746AB" w:rsidRPr="00714F21" w:rsidRDefault="005746AB" w:rsidP="005746AB">
      <w:pPr>
        <w:rPr>
          <w:b/>
          <w:bCs/>
          <w:noProof/>
          <w:u w:val="single"/>
          <w:lang w:bidi="es-ES"/>
        </w:rPr>
      </w:pPr>
      <w:r w:rsidRPr="00714F21">
        <w:rPr>
          <w:b/>
          <w:bCs/>
          <w:noProof/>
          <w:u w:val="single"/>
          <w:lang w:bidi="es-ES"/>
        </w:rPr>
        <w:t>Ejemplo combinado</w:t>
      </w:r>
    </w:p>
    <w:p w14:paraId="03D3987E" w14:textId="77777777" w:rsidR="005746AB" w:rsidRPr="005746AB" w:rsidRDefault="005746AB" w:rsidP="005746AB">
      <w:pPr>
        <w:rPr>
          <w:b/>
          <w:bCs/>
          <w:noProof/>
          <w:lang w:bidi="es-ES"/>
        </w:rPr>
      </w:pPr>
      <w:r w:rsidRPr="005746AB">
        <w:rPr>
          <w:b/>
          <w:bCs/>
          <w:noProof/>
          <w:lang w:bidi="es-ES"/>
        </w:rPr>
        <w:t>HTML</w:t>
      </w:r>
    </w:p>
    <w:p w14:paraId="47976FF2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&lt;div class="grid"&gt;</w:t>
      </w:r>
    </w:p>
    <w:p w14:paraId="1A7BCA0A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&lt;div class="item"&gt;A&lt;/div&gt;</w:t>
      </w:r>
    </w:p>
    <w:p w14:paraId="6F644D3F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&lt;/div&gt;</w:t>
      </w:r>
    </w:p>
    <w:p w14:paraId="3C6BA7F8" w14:textId="77777777" w:rsidR="005746AB" w:rsidRPr="001B3418" w:rsidRDefault="005746AB" w:rsidP="005746AB">
      <w:pPr>
        <w:rPr>
          <w:b/>
          <w:bCs/>
          <w:noProof/>
          <w:lang w:val="en-US" w:bidi="es-ES"/>
        </w:rPr>
      </w:pPr>
      <w:r w:rsidRPr="001B3418">
        <w:rPr>
          <w:b/>
          <w:bCs/>
          <w:noProof/>
          <w:lang w:val="en-US" w:bidi="es-ES"/>
        </w:rPr>
        <w:t>CSS</w:t>
      </w:r>
    </w:p>
    <w:p w14:paraId="6A5472E0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.grid {</w:t>
      </w:r>
    </w:p>
    <w:p w14:paraId="467B74E7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display: grid;</w:t>
      </w:r>
    </w:p>
    <w:p w14:paraId="10B51B5B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grid-template-columns: repeat(4, 100px);</w:t>
      </w:r>
    </w:p>
    <w:p w14:paraId="55DF7BB2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grid-template-rows: repeat(4, 100px);</w:t>
      </w:r>
    </w:p>
    <w:p w14:paraId="09EAB665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gap: 10px;</w:t>
      </w:r>
    </w:p>
    <w:p w14:paraId="7297DBE9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}</w:t>
      </w:r>
    </w:p>
    <w:p w14:paraId="6EDBFE78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.item {</w:t>
      </w:r>
    </w:p>
    <w:p w14:paraId="0300C2B0" w14:textId="77777777" w:rsidR="005746AB" w:rsidRPr="001B3418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grid-column: 2 / 4;</w:t>
      </w:r>
    </w:p>
    <w:p w14:paraId="702EF372" w14:textId="77777777" w:rsidR="005746AB" w:rsidRPr="00AE02B0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AE02B0">
        <w:rPr>
          <w:noProof/>
          <w:lang w:val="pt-PT" w:bidi="es-ES"/>
        </w:rPr>
        <w:t>grid-row: 1 / 3;</w:t>
      </w:r>
    </w:p>
    <w:p w14:paraId="72EA9F64" w14:textId="77777777" w:rsidR="005746AB" w:rsidRPr="00AE02B0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AE02B0">
        <w:rPr>
          <w:noProof/>
          <w:lang w:val="pt-PT" w:bidi="es-ES"/>
        </w:rPr>
        <w:t>background: lightblue;</w:t>
      </w:r>
    </w:p>
    <w:p w14:paraId="2BD252CF" w14:textId="77777777" w:rsidR="005746AB" w:rsidRPr="00AE02B0" w:rsidRDefault="005746AB" w:rsidP="00AE0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AE02B0">
        <w:rPr>
          <w:noProof/>
          <w:lang w:val="pt-PT" w:bidi="es-ES"/>
        </w:rPr>
        <w:t>}</w:t>
      </w:r>
    </w:p>
    <w:p w14:paraId="5A851E0E" w14:textId="77777777" w:rsidR="00AE02B0" w:rsidRDefault="00AE02B0" w:rsidP="005746AB">
      <w:pPr>
        <w:rPr>
          <w:b/>
          <w:bCs/>
          <w:noProof/>
          <w:lang w:bidi="es-ES"/>
        </w:rPr>
      </w:pPr>
    </w:p>
    <w:p w14:paraId="62F8707C" w14:textId="4F087552" w:rsidR="00AE02B0" w:rsidRPr="005746AB" w:rsidRDefault="00AE02B0" w:rsidP="005746AB">
      <w:pPr>
        <w:rPr>
          <w:b/>
          <w:bCs/>
          <w:noProof/>
          <w:lang w:bidi="es-ES"/>
        </w:rPr>
      </w:pPr>
      <w:r w:rsidRPr="00AE02B0">
        <w:rPr>
          <w:b/>
          <w:bCs/>
          <w:noProof/>
          <w:lang w:bidi="es-ES"/>
        </w:rPr>
        <w:drawing>
          <wp:inline distT="0" distB="0" distL="0" distR="0" wp14:anchorId="1289AE12" wp14:editId="04728845">
            <wp:extent cx="5731510" cy="2968625"/>
            <wp:effectExtent l="0" t="0" r="2540" b="3175"/>
            <wp:docPr id="298171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1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F7C8" w14:textId="35714333" w:rsidR="005746AB" w:rsidRPr="005746AB" w:rsidRDefault="005746AB" w:rsidP="005746AB">
      <w:pPr>
        <w:rPr>
          <w:b/>
          <w:bCs/>
          <w:noProof/>
          <w:lang w:bidi="es-ES"/>
        </w:rPr>
      </w:pPr>
    </w:p>
    <w:p w14:paraId="0E095D8B" w14:textId="77777777" w:rsidR="005746AB" w:rsidRPr="00AE02B0" w:rsidRDefault="005746AB" w:rsidP="005746AB">
      <w:pPr>
        <w:rPr>
          <w:noProof/>
          <w:lang w:bidi="es-ES"/>
        </w:rPr>
      </w:pPr>
      <w:r w:rsidRPr="00AE02B0">
        <w:rPr>
          <w:noProof/>
          <w:lang w:bidi="es-ES"/>
        </w:rPr>
        <w:t>El elemento A:</w:t>
      </w:r>
    </w:p>
    <w:p w14:paraId="18566594" w14:textId="77777777" w:rsidR="005746AB" w:rsidRPr="00AE02B0" w:rsidRDefault="005746AB" w:rsidP="005746AB">
      <w:pPr>
        <w:numPr>
          <w:ilvl w:val="0"/>
          <w:numId w:val="43"/>
        </w:numPr>
        <w:rPr>
          <w:noProof/>
          <w:lang w:bidi="es-ES"/>
        </w:rPr>
      </w:pPr>
      <w:r w:rsidRPr="00AE02B0">
        <w:rPr>
          <w:noProof/>
          <w:lang w:bidi="es-ES"/>
        </w:rPr>
        <w:t>Empieza en la columna 2 y termina en la 4.</w:t>
      </w:r>
    </w:p>
    <w:p w14:paraId="4583AE90" w14:textId="77777777" w:rsidR="005746AB" w:rsidRPr="00AE02B0" w:rsidRDefault="005746AB" w:rsidP="005746AB">
      <w:pPr>
        <w:numPr>
          <w:ilvl w:val="0"/>
          <w:numId w:val="43"/>
        </w:numPr>
        <w:rPr>
          <w:noProof/>
          <w:lang w:bidi="es-ES"/>
        </w:rPr>
      </w:pPr>
      <w:r w:rsidRPr="00AE02B0">
        <w:rPr>
          <w:noProof/>
          <w:lang w:bidi="es-ES"/>
        </w:rPr>
        <w:t>Empieza en la fila 1 y termina en la 3.</w:t>
      </w:r>
    </w:p>
    <w:p w14:paraId="67CCB54F" w14:textId="77777777" w:rsidR="005746AB" w:rsidRPr="00AE02B0" w:rsidRDefault="005746AB" w:rsidP="005746AB">
      <w:pPr>
        <w:numPr>
          <w:ilvl w:val="0"/>
          <w:numId w:val="43"/>
        </w:numPr>
        <w:rPr>
          <w:noProof/>
          <w:lang w:bidi="es-ES"/>
        </w:rPr>
      </w:pPr>
      <w:r w:rsidRPr="00AE02B0">
        <w:rPr>
          <w:noProof/>
          <w:lang w:bidi="es-ES"/>
        </w:rPr>
        <w:t>Ocupa un bloque de 2 columnas × 2 filas.</w:t>
      </w:r>
    </w:p>
    <w:p w14:paraId="0612799A" w14:textId="77777777" w:rsidR="005746AB" w:rsidRPr="00CF27B7" w:rsidRDefault="005746AB" w:rsidP="001E1CE8">
      <w:pPr>
        <w:rPr>
          <w:b/>
          <w:bCs/>
          <w:noProof/>
          <w:lang w:bidi="es-ES"/>
        </w:rPr>
      </w:pPr>
    </w:p>
    <w:p w14:paraId="2820A127" w14:textId="77777777" w:rsidR="001E1CE8" w:rsidRPr="00CF27B7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Los ítems se colocan indicando líneas de inicio y fin.</w:t>
      </w:r>
    </w:p>
    <w:p w14:paraId="06D31755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C4291D">
        <w:rPr>
          <w:noProof/>
          <w:lang w:val="pt-PT" w:bidi="es-ES"/>
        </w:rPr>
        <w:t>.item-destacado {</w:t>
      </w:r>
    </w:p>
    <w:p w14:paraId="6B32DA43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C4291D">
        <w:rPr>
          <w:noProof/>
          <w:lang w:val="pt-PT" w:bidi="es-ES"/>
        </w:rPr>
        <w:t xml:space="preserve">    grid-column: 2 / 4;</w:t>
      </w:r>
    </w:p>
    <w:p w14:paraId="18EC39FF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C4291D">
        <w:rPr>
          <w:noProof/>
          <w:lang w:val="pt-PT" w:bidi="es-ES"/>
        </w:rPr>
        <w:t xml:space="preserve">    grid-row: 1 / 3;</w:t>
      </w:r>
    </w:p>
    <w:p w14:paraId="3979B6A4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C4291D">
        <w:rPr>
          <w:noProof/>
          <w:lang w:val="pt-PT" w:bidi="es-ES"/>
        </w:rPr>
        <w:t>}</w:t>
      </w:r>
    </w:p>
    <w:p w14:paraId="0D60849A" w14:textId="77777777" w:rsidR="001E1CE8" w:rsidRPr="00C4291D" w:rsidRDefault="001E1CE8" w:rsidP="001E1CE8">
      <w:pPr>
        <w:rPr>
          <w:noProof/>
          <w:lang w:val="pt-PT" w:bidi="es-ES"/>
        </w:rPr>
      </w:pPr>
      <w:r w:rsidRPr="00C4291D">
        <w:rPr>
          <w:noProof/>
          <w:lang w:val="pt-PT" w:bidi="es-ES"/>
        </w:rPr>
        <w:t>O usando span:</w:t>
      </w:r>
    </w:p>
    <w:p w14:paraId="4ACBC550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C4291D">
        <w:rPr>
          <w:noProof/>
          <w:lang w:val="pt-PT" w:bidi="es-ES"/>
        </w:rPr>
        <w:t>.item-destacado {</w:t>
      </w:r>
    </w:p>
    <w:p w14:paraId="065D5ED7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pt-PT" w:bidi="es-ES"/>
        </w:rPr>
        <w:t xml:space="preserve">    </w:t>
      </w:r>
      <w:r w:rsidRPr="00C4291D">
        <w:rPr>
          <w:noProof/>
          <w:lang w:val="en-US" w:bidi="es-ES"/>
        </w:rPr>
        <w:t>grid-column: span 2;</w:t>
      </w:r>
    </w:p>
    <w:p w14:paraId="470C0A3D" w14:textId="77777777" w:rsidR="001E1CE8" w:rsidRPr="00C4291D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C4291D">
        <w:rPr>
          <w:noProof/>
          <w:lang w:val="en-US" w:bidi="es-ES"/>
        </w:rPr>
        <w:t xml:space="preserve">    grid-row: span 2 / 4;</w:t>
      </w:r>
    </w:p>
    <w:p w14:paraId="33F19F7A" w14:textId="77777777" w:rsidR="001E1CE8" w:rsidRPr="00CF27B7" w:rsidRDefault="001E1CE8" w:rsidP="001E1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CF27B7">
        <w:rPr>
          <w:noProof/>
          <w:lang w:bidi="es-ES"/>
        </w:rPr>
        <w:t>}</w:t>
      </w:r>
    </w:p>
    <w:p w14:paraId="577FD293" w14:textId="77777777" w:rsidR="001E1CE8" w:rsidRDefault="001E1CE8" w:rsidP="001E1CE8">
      <w:pPr>
        <w:rPr>
          <w:noProof/>
          <w:lang w:bidi="es-ES"/>
        </w:rPr>
      </w:pPr>
      <w:r w:rsidRPr="00CF27B7">
        <w:rPr>
          <w:noProof/>
          <w:lang w:bidi="es-ES"/>
        </w:rPr>
        <w:t>span indica cuántas pistas ocupa desde su posición natural.</w:t>
      </w:r>
    </w:p>
    <w:p w14:paraId="1D670270" w14:textId="77777777" w:rsidR="00570770" w:rsidRPr="009A2829" w:rsidRDefault="00570770" w:rsidP="00153CB1">
      <w:pPr>
        <w:pStyle w:val="Ttulo2"/>
        <w:rPr>
          <w:noProof/>
        </w:rPr>
      </w:pPr>
      <w:r w:rsidRPr="009A2829">
        <w:rPr>
          <w:noProof/>
        </w:rPr>
        <w:t>Ejercicio 6: Layout básico página web</w:t>
      </w:r>
    </w:p>
    <w:p w14:paraId="13D54860" w14:textId="77777777" w:rsidR="00570770" w:rsidRPr="009E54C9" w:rsidRDefault="00570770" w:rsidP="00570770">
      <w:pPr>
        <w:rPr>
          <w:noProof/>
        </w:rPr>
      </w:pPr>
      <w:r w:rsidRPr="009E54C9">
        <w:rPr>
          <w:noProof/>
        </w:rPr>
        <w:t>&lt;div class="contenedor"&gt;</w:t>
      </w:r>
    </w:p>
    <w:p w14:paraId="78463B80" w14:textId="77777777" w:rsidR="00570770" w:rsidRPr="009A2829" w:rsidRDefault="00570770" w:rsidP="00570770">
      <w:pPr>
        <w:rPr>
          <w:noProof/>
          <w:lang w:val="en-US"/>
        </w:rPr>
      </w:pPr>
      <w:r w:rsidRPr="009A2829">
        <w:rPr>
          <w:noProof/>
          <w:lang w:val="en-US"/>
        </w:rPr>
        <w:t>&lt;header&gt;Header&lt;/header&gt;</w:t>
      </w:r>
    </w:p>
    <w:p w14:paraId="39659948" w14:textId="77777777" w:rsidR="00570770" w:rsidRPr="009A2829" w:rsidRDefault="00570770" w:rsidP="00570770">
      <w:pPr>
        <w:rPr>
          <w:noProof/>
          <w:lang w:val="en-US"/>
        </w:rPr>
      </w:pPr>
      <w:r w:rsidRPr="009A2829">
        <w:rPr>
          <w:noProof/>
          <w:lang w:val="en-US"/>
        </w:rPr>
        <w:t>&lt;nav&gt;Nav&lt;/nav&gt;</w:t>
      </w:r>
    </w:p>
    <w:p w14:paraId="09B63BB2" w14:textId="77777777" w:rsidR="00570770" w:rsidRPr="009A2829" w:rsidRDefault="00570770" w:rsidP="00570770">
      <w:pPr>
        <w:rPr>
          <w:noProof/>
          <w:lang w:val="en-US"/>
        </w:rPr>
      </w:pPr>
      <w:r w:rsidRPr="009A2829">
        <w:rPr>
          <w:noProof/>
          <w:lang w:val="en-US"/>
        </w:rPr>
        <w:t>&lt;main&gt;Main&lt;/main&gt;</w:t>
      </w:r>
    </w:p>
    <w:p w14:paraId="2F1CDBA7" w14:textId="77777777" w:rsidR="00570770" w:rsidRPr="009A2829" w:rsidRDefault="00570770" w:rsidP="00570770">
      <w:pPr>
        <w:rPr>
          <w:noProof/>
          <w:lang w:val="en-US"/>
        </w:rPr>
      </w:pPr>
      <w:r w:rsidRPr="009A2829">
        <w:rPr>
          <w:noProof/>
          <w:lang w:val="en-US"/>
        </w:rPr>
        <w:t>&lt;footer&gt;Footer&lt;/footer&gt;</w:t>
      </w:r>
    </w:p>
    <w:p w14:paraId="01237428" w14:textId="77777777" w:rsidR="00570770" w:rsidRPr="009A2829" w:rsidRDefault="00570770" w:rsidP="00570770">
      <w:pPr>
        <w:rPr>
          <w:noProof/>
        </w:rPr>
      </w:pPr>
      <w:r w:rsidRPr="009A2829">
        <w:rPr>
          <w:noProof/>
        </w:rPr>
        <w:t>&lt;/div&gt;</w:t>
      </w:r>
    </w:p>
    <w:p w14:paraId="482BD7E1" w14:textId="77777777" w:rsidR="00570770" w:rsidRPr="009A2829" w:rsidRDefault="00570770" w:rsidP="00570770">
      <w:pPr>
        <w:rPr>
          <w:b/>
          <w:bCs/>
          <w:noProof/>
        </w:rPr>
      </w:pPr>
      <w:r>
        <w:rPr>
          <w:b/>
          <w:bCs/>
          <w:noProof/>
        </w:rPr>
        <w:t>Con el código anterior crear el código css que cumple las siguientes restricciones:</w:t>
      </w:r>
    </w:p>
    <w:p w14:paraId="5505B92A" w14:textId="77777777" w:rsidR="00570770" w:rsidRPr="009A2829" w:rsidRDefault="00570770" w:rsidP="00570770">
      <w:pPr>
        <w:numPr>
          <w:ilvl w:val="0"/>
          <w:numId w:val="42"/>
        </w:numPr>
        <w:rPr>
          <w:noProof/>
        </w:rPr>
      </w:pPr>
      <w:r w:rsidRPr="009A2829">
        <w:rPr>
          <w:noProof/>
        </w:rPr>
        <w:t>Crear un grid de 2 columnas.</w:t>
      </w:r>
    </w:p>
    <w:p w14:paraId="579D712C" w14:textId="77777777" w:rsidR="00570770" w:rsidRPr="009A2829" w:rsidRDefault="00570770" w:rsidP="00570770">
      <w:pPr>
        <w:numPr>
          <w:ilvl w:val="0"/>
          <w:numId w:val="42"/>
        </w:numPr>
        <w:rPr>
          <w:noProof/>
        </w:rPr>
      </w:pPr>
      <w:r w:rsidRPr="009A2829">
        <w:rPr>
          <w:noProof/>
        </w:rPr>
        <w:t>El header ocupa las dos columnas.</w:t>
      </w:r>
    </w:p>
    <w:p w14:paraId="4E0B9AEC" w14:textId="77777777" w:rsidR="00570770" w:rsidRPr="009A2829" w:rsidRDefault="00570770" w:rsidP="00570770">
      <w:pPr>
        <w:numPr>
          <w:ilvl w:val="0"/>
          <w:numId w:val="42"/>
        </w:numPr>
        <w:rPr>
          <w:noProof/>
        </w:rPr>
      </w:pPr>
      <w:r w:rsidRPr="009A2829">
        <w:rPr>
          <w:noProof/>
        </w:rPr>
        <w:t>El nav ocupa la columna izquierda.</w:t>
      </w:r>
    </w:p>
    <w:p w14:paraId="2E4325D4" w14:textId="77777777" w:rsidR="00570770" w:rsidRPr="009A2829" w:rsidRDefault="00570770" w:rsidP="00570770">
      <w:pPr>
        <w:numPr>
          <w:ilvl w:val="0"/>
          <w:numId w:val="42"/>
        </w:numPr>
        <w:rPr>
          <w:noProof/>
        </w:rPr>
      </w:pPr>
      <w:r w:rsidRPr="009A2829">
        <w:rPr>
          <w:noProof/>
        </w:rPr>
        <w:t>El main ocupa la columna derecha.</w:t>
      </w:r>
    </w:p>
    <w:p w14:paraId="610F048A" w14:textId="77777777" w:rsidR="00570770" w:rsidRPr="009A2829" w:rsidRDefault="00570770" w:rsidP="00570770">
      <w:pPr>
        <w:numPr>
          <w:ilvl w:val="0"/>
          <w:numId w:val="42"/>
        </w:numPr>
        <w:rPr>
          <w:noProof/>
        </w:rPr>
      </w:pPr>
      <w:r w:rsidRPr="009A2829">
        <w:rPr>
          <w:noProof/>
        </w:rPr>
        <w:t>El footer ocupa las dos columnas.</w:t>
      </w:r>
    </w:p>
    <w:p w14:paraId="182E09C3" w14:textId="250B5457" w:rsidR="00570770" w:rsidRPr="000209C8" w:rsidRDefault="00570770" w:rsidP="00570770">
      <w:pPr>
        <w:rPr>
          <w:b/>
          <w:bCs/>
          <w:noProof/>
          <w:lang w:val="pt-PT"/>
        </w:rPr>
      </w:pPr>
      <w:r w:rsidRPr="000209C8">
        <w:rPr>
          <w:b/>
          <w:bCs/>
          <w:noProof/>
          <w:lang w:val="pt-PT"/>
        </w:rPr>
        <w:t xml:space="preserve">Resultado </w:t>
      </w:r>
    </w:p>
    <w:p w14:paraId="39393955" w14:textId="77777777" w:rsidR="00570770" w:rsidRPr="000209C8" w:rsidRDefault="00570770" w:rsidP="00570770">
      <w:pPr>
        <w:rPr>
          <w:noProof/>
          <w:lang w:val="pt-PT"/>
        </w:rPr>
      </w:pPr>
      <w:r w:rsidRPr="000209C8">
        <w:rPr>
          <w:noProof/>
          <w:lang w:val="pt-PT"/>
        </w:rPr>
        <w:t>------------------</w:t>
      </w:r>
    </w:p>
    <w:p w14:paraId="63595442" w14:textId="77777777" w:rsidR="00570770" w:rsidRPr="000209C8" w:rsidRDefault="00570770" w:rsidP="00570770">
      <w:pPr>
        <w:rPr>
          <w:noProof/>
          <w:lang w:val="pt-PT"/>
        </w:rPr>
      </w:pPr>
      <w:r w:rsidRPr="000209C8">
        <w:rPr>
          <w:noProof/>
          <w:lang w:val="pt-PT"/>
        </w:rPr>
        <w:t xml:space="preserve">     HEADER</w:t>
      </w:r>
    </w:p>
    <w:p w14:paraId="750254C5" w14:textId="77777777" w:rsidR="00570770" w:rsidRPr="000209C8" w:rsidRDefault="00570770" w:rsidP="00570770">
      <w:pPr>
        <w:rPr>
          <w:noProof/>
          <w:lang w:val="pt-PT"/>
        </w:rPr>
      </w:pPr>
      <w:r w:rsidRPr="000209C8">
        <w:rPr>
          <w:noProof/>
          <w:lang w:val="pt-PT"/>
        </w:rPr>
        <w:t>------------------</w:t>
      </w:r>
    </w:p>
    <w:p w14:paraId="757AFFE0" w14:textId="77777777" w:rsidR="00570770" w:rsidRPr="000209C8" w:rsidRDefault="00570770" w:rsidP="00570770">
      <w:pPr>
        <w:rPr>
          <w:noProof/>
          <w:lang w:val="pt-PT"/>
        </w:rPr>
      </w:pPr>
      <w:r w:rsidRPr="000209C8">
        <w:rPr>
          <w:noProof/>
          <w:lang w:val="pt-PT"/>
        </w:rPr>
        <w:t xml:space="preserve"> NAV |   MAIN</w:t>
      </w:r>
    </w:p>
    <w:p w14:paraId="0AB72D63" w14:textId="77777777" w:rsidR="00570770" w:rsidRPr="000209C8" w:rsidRDefault="00570770" w:rsidP="00570770">
      <w:pPr>
        <w:rPr>
          <w:noProof/>
          <w:lang w:val="pt-PT"/>
        </w:rPr>
      </w:pPr>
      <w:r w:rsidRPr="000209C8">
        <w:rPr>
          <w:noProof/>
          <w:lang w:val="pt-PT"/>
        </w:rPr>
        <w:t>------------------</w:t>
      </w:r>
    </w:p>
    <w:p w14:paraId="3054EFEE" w14:textId="77777777" w:rsidR="00570770" w:rsidRPr="000209C8" w:rsidRDefault="00570770" w:rsidP="00570770">
      <w:pPr>
        <w:pBdr>
          <w:bottom w:val="single" w:sz="6" w:space="1" w:color="auto"/>
        </w:pBdr>
        <w:rPr>
          <w:noProof/>
          <w:lang w:val="pt-PT"/>
        </w:rPr>
      </w:pPr>
      <w:r w:rsidRPr="000209C8">
        <w:rPr>
          <w:noProof/>
          <w:lang w:val="pt-PT"/>
        </w:rPr>
        <w:t xml:space="preserve">     FOOTER</w:t>
      </w:r>
    </w:p>
    <w:p w14:paraId="013BC9D3" w14:textId="77777777" w:rsidR="003A0239" w:rsidRDefault="003A0239" w:rsidP="003A0239">
      <w:pPr>
        <w:rPr>
          <w:noProof/>
        </w:rPr>
      </w:pPr>
      <w:r w:rsidRPr="000209C8">
        <w:rPr>
          <w:noProof/>
        </w:rPr>
        <w:t>Resultado grid column y g</w:t>
      </w:r>
      <w:r>
        <w:rPr>
          <w:noProof/>
        </w:rPr>
        <w:t>rid row:</w:t>
      </w:r>
    </w:p>
    <w:p w14:paraId="5261079F" w14:textId="10285F4C" w:rsidR="00276B56" w:rsidRDefault="00276B56" w:rsidP="00570770">
      <w:pPr>
        <w:rPr>
          <w:noProof/>
        </w:rPr>
      </w:pPr>
      <w:r w:rsidRPr="00276B56">
        <w:rPr>
          <w:noProof/>
        </w:rPr>
        <w:drawing>
          <wp:inline distT="0" distB="0" distL="0" distR="0" wp14:anchorId="77DC9A02" wp14:editId="3FFB3C39">
            <wp:extent cx="5150485" cy="3458574"/>
            <wp:effectExtent l="0" t="0" r="0" b="8890"/>
            <wp:docPr id="518420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0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5535" cy="3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5789" w14:textId="77777777" w:rsidR="00276B56" w:rsidRDefault="00276B56" w:rsidP="00570770">
      <w:pPr>
        <w:rPr>
          <w:noProof/>
        </w:rPr>
      </w:pPr>
    </w:p>
    <w:p w14:paraId="2880BE75" w14:textId="1793DE41" w:rsidR="000209C8" w:rsidRDefault="000209C8" w:rsidP="000209C8">
      <w:pPr>
        <w:rPr>
          <w:noProof/>
        </w:rPr>
      </w:pPr>
      <w:r>
        <w:rPr>
          <w:noProof/>
        </w:rPr>
        <w:t>Y con grid templlate areas:</w:t>
      </w:r>
    </w:p>
    <w:p w14:paraId="5AC4394A" w14:textId="074A835D" w:rsidR="003A0239" w:rsidRDefault="003A0239" w:rsidP="000209C8">
      <w:pPr>
        <w:rPr>
          <w:noProof/>
        </w:rPr>
      </w:pPr>
      <w:r w:rsidRPr="003A0239">
        <w:rPr>
          <w:noProof/>
        </w:rPr>
        <w:drawing>
          <wp:inline distT="0" distB="0" distL="0" distR="0" wp14:anchorId="509E2A9A" wp14:editId="12E6E8AF">
            <wp:extent cx="4470982" cy="3648710"/>
            <wp:effectExtent l="0" t="0" r="6350" b="8890"/>
            <wp:docPr id="138369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1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52" cy="36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5A10" w14:textId="77777777" w:rsidR="00570770" w:rsidRPr="000209C8" w:rsidRDefault="00570770" w:rsidP="001E1CE8">
      <w:pPr>
        <w:rPr>
          <w:noProof/>
          <w:lang w:bidi="es-ES"/>
        </w:rPr>
      </w:pPr>
    </w:p>
    <w:p w14:paraId="12151970" w14:textId="77777777" w:rsidR="00774C24" w:rsidRPr="00774C24" w:rsidRDefault="00774C24" w:rsidP="00774C24">
      <w:pPr>
        <w:rPr>
          <w:b/>
          <w:bCs/>
          <w:noProof/>
          <w:u w:val="single"/>
          <w:lang w:bidi="es-ES"/>
        </w:rPr>
      </w:pPr>
      <w:r w:rsidRPr="00774C24">
        <w:rPr>
          <w:b/>
          <w:bCs/>
          <w:noProof/>
          <w:u w:val="single"/>
          <w:lang w:bidi="es-ES"/>
        </w:rPr>
        <w:t>Ejercicio de Repaso1:</w:t>
      </w:r>
    </w:p>
    <w:p w14:paraId="4E7D9249" w14:textId="77777777" w:rsidR="00774C24" w:rsidRDefault="00774C24" w:rsidP="00774C24">
      <w:pPr>
        <w:rPr>
          <w:noProof/>
          <w:lang w:bidi="es-ES"/>
        </w:rPr>
      </w:pPr>
      <w:r>
        <w:rPr>
          <w:noProof/>
          <w:lang w:bidi="es-ES"/>
        </w:rPr>
        <w:t>Tenemos el siguiente código:</w:t>
      </w:r>
    </w:p>
    <w:p w14:paraId="4261E7FD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de-DE" w:bidi="es-ES"/>
        </w:rPr>
      </w:pPr>
      <w:r w:rsidRPr="001B3418">
        <w:rPr>
          <w:noProof/>
          <w:lang w:val="de-DE" w:bidi="es-ES"/>
        </w:rPr>
        <w:t>&lt;!DOCTYPE html&gt;</w:t>
      </w:r>
    </w:p>
    <w:p w14:paraId="410DBD36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de-DE" w:bidi="es-ES"/>
        </w:rPr>
      </w:pPr>
      <w:r w:rsidRPr="001B3418">
        <w:rPr>
          <w:noProof/>
          <w:lang w:val="de-DE" w:bidi="es-ES"/>
        </w:rPr>
        <w:t>&lt;html lang="es"&gt;</w:t>
      </w:r>
    </w:p>
    <w:p w14:paraId="47209476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&lt;head&gt;</w:t>
      </w:r>
    </w:p>
    <w:p w14:paraId="47EC5686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&lt;meta charset="UTF-8"&gt;</w:t>
      </w:r>
    </w:p>
    <w:p w14:paraId="50C01C7C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&lt;title&gt;Veterinaria Patitas Felices&lt;/title&gt;</w:t>
      </w:r>
    </w:p>
    <w:p w14:paraId="751197A9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&lt;link rel="stylesheetdy&gt;</w:t>
      </w:r>
    </w:p>
    <w:p w14:paraId="3889F6E2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&lt;div class="contenedor"&gt;</w:t>
      </w:r>
    </w:p>
    <w:p w14:paraId="1FD10130" w14:textId="77777777" w:rsidR="00774C24" w:rsidRPr="00774C24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774C24">
        <w:rPr>
          <w:noProof/>
          <w:lang w:val="pt-PT" w:bidi="es-ES"/>
        </w:rPr>
        <w:t>&lt;header&gt;</w:t>
      </w:r>
    </w:p>
    <w:p w14:paraId="3027540C" w14:textId="77777777" w:rsidR="00774C24" w:rsidRPr="00774C24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774C24">
        <w:rPr>
          <w:noProof/>
          <w:lang w:val="pt-PT" w:bidi="es-ES"/>
        </w:rPr>
        <w:t>&lt;h1&gt;Veterinaria Patitas Felices&lt;/h1&gt;</w:t>
      </w:r>
    </w:p>
    <w:p w14:paraId="6FD02061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&lt;/header&gt;</w:t>
      </w:r>
    </w:p>
    <w:p w14:paraId="5C722650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&lt;nav&gt;</w:t>
      </w:r>
    </w:p>
    <w:p w14:paraId="2234BBE8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&lt;ul&gt;</w:t>
      </w:r>
    </w:p>
    <w:p w14:paraId="5C197BE3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&lt;li&gt;Inicio&lt;/li&gt;</w:t>
      </w:r>
    </w:p>
    <w:p w14:paraId="58B28DAD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&lt;li&gt;Servicios&lt;/li&gt;</w:t>
      </w:r>
    </w:p>
    <w:p w14:paraId="54F21A5C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&lt;li&gt;Equipo&lt;/li&gt;</w:t>
      </w:r>
    </w:p>
    <w:p w14:paraId="66EA2691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&lt;li&gt;Contacto&lt;/li&gt;</w:t>
      </w:r>
    </w:p>
    <w:p w14:paraId="3FD67F23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&lt;/ul&gt;</w:t>
      </w:r>
    </w:p>
    <w:p w14:paraId="22D84239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it-IT" w:bidi="es-ES"/>
        </w:rPr>
      </w:pPr>
      <w:r w:rsidRPr="001B3418">
        <w:rPr>
          <w:noProof/>
          <w:lang w:val="it-IT" w:bidi="es-ES"/>
        </w:rPr>
        <w:t>&lt;/nav&gt;</w:t>
      </w:r>
    </w:p>
    <w:p w14:paraId="60FFF5A2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&lt;main&gt;</w:t>
      </w:r>
    </w:p>
    <w:p w14:paraId="567F376B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&lt;h2&gt;Bienvenidos&lt;/h2&gt;</w:t>
      </w:r>
    </w:p>
    <w:p w14:paraId="697DEF77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&lt;p&gt;Cuidamos la salud y el bienestar de tus mascotas.&lt;/p&gt;</w:t>
      </w:r>
    </w:p>
    <w:p w14:paraId="1F58A224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&lt;/main&gt;</w:t>
      </w:r>
    </w:p>
    <w:p w14:paraId="0D810037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&lt;footer&gt;</w:t>
      </w:r>
    </w:p>
    <w:p w14:paraId="28F1ECBD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&lt;p&gt;© 2026 Veterinaria Patitas Felices&lt;/p&gt;</w:t>
      </w:r>
    </w:p>
    <w:p w14:paraId="6413CF52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&lt;/footer&gt;</w:t>
      </w:r>
    </w:p>
    <w:p w14:paraId="670573A0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&lt;/div&gt;</w:t>
      </w:r>
    </w:p>
    <w:p w14:paraId="258B81F9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en-US" w:bidi="es-ES"/>
        </w:rPr>
      </w:pPr>
      <w:r w:rsidRPr="001B3418">
        <w:rPr>
          <w:noProof/>
          <w:lang w:val="en-US" w:bidi="es-ES"/>
        </w:rPr>
        <w:t>&lt;/body&gt;</w:t>
      </w:r>
    </w:p>
    <w:p w14:paraId="7405F336" w14:textId="77777777" w:rsidR="00774C24" w:rsidRPr="00774C24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val="pt-PT" w:bidi="es-ES"/>
        </w:rPr>
      </w:pPr>
      <w:r w:rsidRPr="00774C24">
        <w:rPr>
          <w:noProof/>
          <w:lang w:val="pt-PT" w:bidi="es-ES"/>
        </w:rPr>
        <w:t>&lt;/html&gt;</w:t>
      </w:r>
    </w:p>
    <w:p w14:paraId="235062F1" w14:textId="77777777" w:rsidR="00774C24" w:rsidRPr="001B4A9E" w:rsidRDefault="00774C24" w:rsidP="00774C24">
      <w:pPr>
        <w:rPr>
          <w:b/>
          <w:bCs/>
          <w:noProof/>
          <w:lang w:bidi="es-ES"/>
        </w:rPr>
      </w:pPr>
      <w:r w:rsidRPr="001B4A9E">
        <w:rPr>
          <w:b/>
          <w:bCs/>
          <w:noProof/>
          <w:lang w:bidi="es-ES"/>
        </w:rPr>
        <w:t>Actividades</w:t>
      </w:r>
    </w:p>
    <w:p w14:paraId="5DF088FF" w14:textId="77777777" w:rsidR="00774C24" w:rsidRPr="00CE5747" w:rsidRDefault="00774C24" w:rsidP="00774C24">
      <w:pPr>
        <w:numPr>
          <w:ilvl w:val="0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Convierte .contenedor en un Grid Container.</w:t>
      </w:r>
    </w:p>
    <w:p w14:paraId="6FC4897B" w14:textId="77777777" w:rsidR="00774C24" w:rsidRPr="00CE5747" w:rsidRDefault="00774C24" w:rsidP="00774C24">
      <w:pPr>
        <w:numPr>
          <w:ilvl w:val="0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 xml:space="preserve">Crea 2 columnas: </w:t>
      </w:r>
    </w:p>
    <w:p w14:paraId="61DB34A2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Primera columna: 200px</w:t>
      </w:r>
    </w:p>
    <w:p w14:paraId="317F1BEB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Segunda columna: 1fr</w:t>
      </w:r>
    </w:p>
    <w:p w14:paraId="745EE3E1" w14:textId="77777777" w:rsidR="00774C24" w:rsidRPr="00CE5747" w:rsidRDefault="00774C24" w:rsidP="00774C24">
      <w:pPr>
        <w:numPr>
          <w:ilvl w:val="0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 xml:space="preserve">Crea 3 filas: </w:t>
      </w:r>
    </w:p>
    <w:p w14:paraId="775922F3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Header: 100px</w:t>
      </w:r>
    </w:p>
    <w:p w14:paraId="319EB9FE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Contenido: 1fr</w:t>
      </w:r>
    </w:p>
    <w:p w14:paraId="3152068A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Footer: 80px</w:t>
      </w:r>
    </w:p>
    <w:p w14:paraId="32D197A1" w14:textId="77777777" w:rsidR="00774C24" w:rsidRPr="00CE5747" w:rsidRDefault="00774C24" w:rsidP="00774C24">
      <w:pPr>
        <w:numPr>
          <w:ilvl w:val="0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 xml:space="preserve">Coloca los elementos de forma que: </w:t>
      </w:r>
    </w:p>
    <w:p w14:paraId="2DB2B782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El header ocupe las dos columnas.</w:t>
      </w:r>
    </w:p>
    <w:p w14:paraId="3C36BCA9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El nav ocupe la columna izquierda.</w:t>
      </w:r>
    </w:p>
    <w:p w14:paraId="1AF06F58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El main ocupe la columna derecha.</w:t>
      </w:r>
    </w:p>
    <w:p w14:paraId="14EC558B" w14:textId="77777777" w:rsidR="00774C24" w:rsidRPr="00CE5747" w:rsidRDefault="00774C24" w:rsidP="00774C24">
      <w:pPr>
        <w:numPr>
          <w:ilvl w:val="1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El footer ocupe las dos columnas.</w:t>
      </w:r>
    </w:p>
    <w:p w14:paraId="499A6F6A" w14:textId="77777777" w:rsidR="00774C24" w:rsidRPr="00CE5747" w:rsidRDefault="00774C24" w:rsidP="00774C24">
      <w:pPr>
        <w:numPr>
          <w:ilvl w:val="0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Añade colores suaves relacionados con una clínica veterinaria.</w:t>
      </w:r>
    </w:p>
    <w:p w14:paraId="44B11F02" w14:textId="77777777" w:rsidR="00774C24" w:rsidRPr="00CE5747" w:rsidRDefault="00774C24" w:rsidP="00774C24">
      <w:pPr>
        <w:numPr>
          <w:ilvl w:val="0"/>
          <w:numId w:val="45"/>
        </w:numPr>
        <w:rPr>
          <w:noProof/>
          <w:lang w:bidi="es-ES"/>
        </w:rPr>
      </w:pPr>
      <w:r w:rsidRPr="00CE5747">
        <w:rPr>
          <w:noProof/>
          <w:lang w:bidi="es-ES"/>
        </w:rPr>
        <w:t>Añade un espacio de 10px entre los elementos utilizando gap.</w:t>
      </w:r>
    </w:p>
    <w:p w14:paraId="59FF5FF9" w14:textId="77777777" w:rsidR="00774C24" w:rsidRDefault="00774C24" w:rsidP="00774C24">
      <w:pPr>
        <w:rPr>
          <w:noProof/>
          <w:lang w:bidi="es-ES"/>
        </w:rPr>
      </w:pPr>
    </w:p>
    <w:p w14:paraId="3511C1E7" w14:textId="77777777" w:rsidR="00774C24" w:rsidRPr="00CE5747" w:rsidRDefault="00774C24" w:rsidP="00774C24">
      <w:pPr>
        <w:rPr>
          <w:b/>
          <w:bCs/>
          <w:noProof/>
          <w:lang w:bidi="es-ES"/>
        </w:rPr>
      </w:pPr>
      <w:r w:rsidRPr="00CE5747">
        <w:rPr>
          <w:b/>
          <w:bCs/>
          <w:noProof/>
          <w:lang w:bidi="es-ES"/>
        </w:rPr>
        <w:t>Resultado:</w:t>
      </w:r>
    </w:p>
    <w:p w14:paraId="05488AB8" w14:textId="77777777" w:rsidR="00774C24" w:rsidRPr="00CF27B7" w:rsidRDefault="00774C24" w:rsidP="00774C24">
      <w:pPr>
        <w:rPr>
          <w:noProof/>
          <w:lang w:bidi="es-ES"/>
        </w:rPr>
      </w:pPr>
      <w:r w:rsidRPr="008F74CD">
        <w:rPr>
          <w:noProof/>
          <w:lang w:bidi="es-ES"/>
        </w:rPr>
        <w:drawing>
          <wp:inline distT="0" distB="0" distL="0" distR="0" wp14:anchorId="07211F26" wp14:editId="7F535B5C">
            <wp:extent cx="5124450" cy="5069947"/>
            <wp:effectExtent l="0" t="0" r="0" b="0"/>
            <wp:docPr id="1933935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5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6480" cy="50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25D9" w14:textId="77777777" w:rsidR="00774C24" w:rsidRDefault="00774C24" w:rsidP="00774C24">
      <w:pPr>
        <w:rPr>
          <w:noProof/>
        </w:rPr>
      </w:pPr>
      <w:r>
        <w:rPr>
          <w:noProof/>
        </w:rPr>
        <w:t>Resultado CSS:</w:t>
      </w:r>
    </w:p>
    <w:p w14:paraId="1EC3B839" w14:textId="77777777" w:rsidR="00774C24" w:rsidRPr="001B3418" w:rsidRDefault="00774C24" w:rsidP="00774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0" w:line="240" w:lineRule="auto"/>
        <w:ind w:left="142"/>
        <w:rPr>
          <w:noProof/>
          <w:lang w:bidi="es-ES"/>
        </w:rPr>
      </w:pPr>
      <w:r w:rsidRPr="001B3418">
        <w:rPr>
          <w:noProof/>
          <w:lang w:bidi="es-ES"/>
        </w:rPr>
        <w:t>&lt;style&gt;</w:t>
      </w:r>
      <w:r w:rsidRPr="001B3418">
        <w:rPr>
          <w:noProof/>
          <w:lang w:bidi="es-ES"/>
        </w:rPr>
        <w:br/>
        <w:t xml:space="preserve">    .contenedor {</w:t>
      </w:r>
      <w:r w:rsidRPr="001B3418">
        <w:rPr>
          <w:noProof/>
          <w:lang w:bidi="es-ES"/>
        </w:rPr>
        <w:br/>
        <w:t xml:space="preserve">        display: grid;</w:t>
      </w:r>
      <w:r w:rsidRPr="001B3418">
        <w:rPr>
          <w:noProof/>
          <w:lang w:bidi="es-ES"/>
        </w:rPr>
        <w:br/>
        <w:t xml:space="preserve">        grid-template-columns: 200px 1fr;</w:t>
      </w:r>
      <w:r w:rsidRPr="001B3418">
        <w:rPr>
          <w:noProof/>
          <w:lang w:bidi="es-ES"/>
        </w:rPr>
        <w:br/>
        <w:t xml:space="preserve">        grid-template-rows: 100px 1fr 80px;</w:t>
      </w:r>
      <w:r w:rsidRPr="001B3418">
        <w:rPr>
          <w:noProof/>
          <w:lang w:bidi="es-ES"/>
        </w:rPr>
        <w:br/>
        <w:t xml:space="preserve">        gap: 10px;</w:t>
      </w:r>
      <w:r w:rsidRPr="001B3418">
        <w:rPr>
          <w:noProof/>
          <w:lang w:bidi="es-ES"/>
        </w:rPr>
        <w:br/>
        <w:t xml:space="preserve">        min-height: 100vh;</w:t>
      </w:r>
      <w:r w:rsidRPr="001B3418">
        <w:rPr>
          <w:noProof/>
          <w:lang w:bidi="es-ES"/>
        </w:rPr>
        <w:br/>
        <w:t xml:space="preserve">    }</w:t>
      </w:r>
      <w:r w:rsidRPr="001B3418">
        <w:rPr>
          <w:noProof/>
          <w:lang w:bidi="es-ES"/>
        </w:rPr>
        <w:br/>
      </w:r>
      <w:r w:rsidRPr="001B3418">
        <w:rPr>
          <w:noProof/>
          <w:lang w:bidi="es-ES"/>
        </w:rPr>
        <w:br/>
        <w:t xml:space="preserve">    header {</w:t>
      </w:r>
      <w:r w:rsidRPr="001B3418">
        <w:rPr>
          <w:noProof/>
          <w:lang w:bidi="es-ES"/>
        </w:rPr>
        <w:br/>
        <w:t xml:space="preserve">        grid-column: 1 / 3;</w:t>
      </w:r>
      <w:r w:rsidRPr="001B3418">
        <w:rPr>
          <w:noProof/>
          <w:lang w:bidi="es-ES"/>
        </w:rPr>
        <w:br/>
        <w:t xml:space="preserve">        background-color: lightgreen;</w:t>
      </w:r>
      <w:r w:rsidRPr="001B3418">
        <w:rPr>
          <w:noProof/>
          <w:lang w:bidi="es-ES"/>
        </w:rPr>
        <w:br/>
        <w:t xml:space="preserve">        text-align: center;</w:t>
      </w:r>
      <w:r w:rsidRPr="001B3418">
        <w:rPr>
          <w:noProof/>
          <w:lang w:bidi="es-ES"/>
        </w:rPr>
        <w:br/>
        <w:t xml:space="preserve">    }</w:t>
      </w:r>
      <w:r w:rsidRPr="001B3418">
        <w:rPr>
          <w:noProof/>
          <w:lang w:bidi="es-ES"/>
        </w:rPr>
        <w:br/>
      </w:r>
      <w:r w:rsidRPr="001B3418">
        <w:rPr>
          <w:noProof/>
          <w:lang w:bidi="es-ES"/>
        </w:rPr>
        <w:br/>
        <w:t xml:space="preserve">    nav {</w:t>
      </w:r>
      <w:r w:rsidRPr="001B3418">
        <w:rPr>
          <w:noProof/>
          <w:lang w:bidi="es-ES"/>
        </w:rPr>
        <w:br/>
        <w:t xml:space="preserve">        grid-column: 1 / 2;</w:t>
      </w:r>
      <w:r w:rsidRPr="001B3418">
        <w:rPr>
          <w:noProof/>
          <w:lang w:bidi="es-ES"/>
        </w:rPr>
        <w:br/>
        <w:t xml:space="preserve">        grid-row: 2 / 3;</w:t>
      </w:r>
      <w:r w:rsidRPr="001B3418">
        <w:rPr>
          <w:noProof/>
          <w:lang w:bidi="es-ES"/>
        </w:rPr>
        <w:br/>
        <w:t xml:space="preserve">        background-color: lightblue;</w:t>
      </w:r>
      <w:r w:rsidRPr="001B3418">
        <w:rPr>
          <w:noProof/>
          <w:lang w:bidi="es-ES"/>
        </w:rPr>
        <w:br/>
        <w:t xml:space="preserve">    }</w:t>
      </w:r>
      <w:r w:rsidRPr="001B3418">
        <w:rPr>
          <w:noProof/>
          <w:lang w:bidi="es-ES"/>
        </w:rPr>
        <w:br/>
      </w:r>
      <w:r w:rsidRPr="001B3418">
        <w:rPr>
          <w:noProof/>
          <w:lang w:bidi="es-ES"/>
        </w:rPr>
        <w:br/>
        <w:t xml:space="preserve">    main {</w:t>
      </w:r>
      <w:r w:rsidRPr="001B3418">
        <w:rPr>
          <w:noProof/>
          <w:lang w:bidi="es-ES"/>
        </w:rPr>
        <w:br/>
        <w:t xml:space="preserve">        grid-column: 2 / 3;</w:t>
      </w:r>
      <w:r w:rsidRPr="001B3418">
        <w:rPr>
          <w:noProof/>
          <w:lang w:bidi="es-ES"/>
        </w:rPr>
        <w:br/>
        <w:t xml:space="preserve">        grid-row: 2 / 3;</w:t>
      </w:r>
      <w:r w:rsidRPr="001B3418">
        <w:rPr>
          <w:noProof/>
          <w:lang w:bidi="es-ES"/>
        </w:rPr>
        <w:br/>
        <w:t xml:space="preserve">        background-color: beige;</w:t>
      </w:r>
      <w:r w:rsidRPr="001B3418">
        <w:rPr>
          <w:noProof/>
          <w:lang w:bidi="es-ES"/>
        </w:rPr>
        <w:br/>
        <w:t xml:space="preserve">        padding: 10px;</w:t>
      </w:r>
      <w:r w:rsidRPr="001B3418">
        <w:rPr>
          <w:noProof/>
          <w:lang w:bidi="es-ES"/>
        </w:rPr>
        <w:br/>
        <w:t xml:space="preserve">    }</w:t>
      </w:r>
      <w:r w:rsidRPr="001B3418">
        <w:rPr>
          <w:noProof/>
          <w:lang w:bidi="es-ES"/>
        </w:rPr>
        <w:br/>
      </w:r>
      <w:r w:rsidRPr="001B3418">
        <w:rPr>
          <w:noProof/>
          <w:lang w:bidi="es-ES"/>
        </w:rPr>
        <w:br/>
        <w:t xml:space="preserve">    footer {</w:t>
      </w:r>
      <w:r w:rsidRPr="001B3418">
        <w:rPr>
          <w:noProof/>
          <w:lang w:bidi="es-ES"/>
        </w:rPr>
        <w:br/>
        <w:t xml:space="preserve">        grid-column: 1 / 3;</w:t>
      </w:r>
      <w:r w:rsidRPr="001B3418">
        <w:rPr>
          <w:noProof/>
          <w:lang w:bidi="es-ES"/>
        </w:rPr>
        <w:br/>
        <w:t xml:space="preserve">        background-color: lightgray;</w:t>
      </w:r>
      <w:r w:rsidRPr="001B3418">
        <w:rPr>
          <w:noProof/>
          <w:lang w:bidi="es-ES"/>
        </w:rPr>
        <w:br/>
        <w:t xml:space="preserve">        text-align: center;</w:t>
      </w:r>
      <w:r w:rsidRPr="001B3418">
        <w:rPr>
          <w:noProof/>
          <w:lang w:bidi="es-ES"/>
        </w:rPr>
        <w:br/>
        <w:t xml:space="preserve">    }</w:t>
      </w:r>
      <w:r w:rsidRPr="001B3418">
        <w:rPr>
          <w:noProof/>
          <w:lang w:bidi="es-ES"/>
        </w:rPr>
        <w:br/>
        <w:t>&lt;/style&gt;</w:t>
      </w:r>
    </w:p>
    <w:p w14:paraId="557F13A2" w14:textId="77777777" w:rsidR="00774C24" w:rsidRPr="00404B2E" w:rsidRDefault="00774C24" w:rsidP="00774C24">
      <w:pPr>
        <w:rPr>
          <w:noProof/>
        </w:rPr>
      </w:pPr>
    </w:p>
    <w:p w14:paraId="128A4FB6" w14:textId="77777777" w:rsidR="00774C24" w:rsidRDefault="00774C24" w:rsidP="001E1CE8">
      <w:pPr>
        <w:rPr>
          <w:b/>
          <w:bCs/>
          <w:noProof/>
          <w:lang w:bidi="es-ES"/>
        </w:rPr>
      </w:pPr>
    </w:p>
    <w:p w14:paraId="02F49B9F" w14:textId="77777777" w:rsidR="00774C24" w:rsidRDefault="00774C24" w:rsidP="001E1CE8">
      <w:pPr>
        <w:rPr>
          <w:b/>
          <w:bCs/>
          <w:noProof/>
          <w:lang w:bidi="es-ES"/>
        </w:rPr>
      </w:pPr>
    </w:p>
    <w:p w14:paraId="528B8426" w14:textId="77777777" w:rsidR="00CE5747" w:rsidRDefault="00CE5747" w:rsidP="001E1CE8">
      <w:pPr>
        <w:rPr>
          <w:b/>
          <w:bCs/>
          <w:noProof/>
          <w:lang w:bidi="es-ES"/>
        </w:rPr>
      </w:pPr>
    </w:p>
    <w:p w14:paraId="7E154804" w14:textId="77777777" w:rsidR="00CE5747" w:rsidRDefault="00CE5747" w:rsidP="001E1CE8">
      <w:pPr>
        <w:rPr>
          <w:b/>
          <w:bCs/>
          <w:noProof/>
          <w:lang w:bidi="es-ES"/>
        </w:rPr>
      </w:pPr>
    </w:p>
    <w:p w14:paraId="5DD89C2A" w14:textId="77777777" w:rsidR="00CE5747" w:rsidRDefault="00CE5747" w:rsidP="001E1CE8">
      <w:pPr>
        <w:rPr>
          <w:b/>
          <w:bCs/>
          <w:noProof/>
          <w:lang w:bidi="es-ES"/>
        </w:rPr>
      </w:pPr>
    </w:p>
    <w:p w14:paraId="4679A0FD" w14:textId="77777777" w:rsidR="00CE5747" w:rsidRDefault="00CE5747" w:rsidP="001E1CE8">
      <w:pPr>
        <w:rPr>
          <w:b/>
          <w:bCs/>
          <w:noProof/>
          <w:lang w:bidi="es-ES"/>
        </w:rPr>
      </w:pPr>
    </w:p>
    <w:sectPr w:rsidR="00CE5747" w:rsidSect="00BD0BC4">
      <w:footerReference w:type="default" r:id="rId24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5E83" w14:textId="77777777" w:rsidR="00956366" w:rsidRDefault="00956366">
      <w:pPr>
        <w:spacing w:line="240" w:lineRule="auto"/>
      </w:pPr>
      <w:r>
        <w:separator/>
      </w:r>
    </w:p>
  </w:endnote>
  <w:endnote w:type="continuationSeparator" w:id="0">
    <w:p w14:paraId="76493264" w14:textId="77777777" w:rsidR="00956366" w:rsidRDefault="00956366">
      <w:pPr>
        <w:spacing w:line="240" w:lineRule="auto"/>
      </w:pPr>
      <w:r>
        <w:continuationSeparator/>
      </w:r>
    </w:p>
  </w:endnote>
  <w:endnote w:type="continuationNotice" w:id="1">
    <w:p w14:paraId="52F382B4" w14:textId="77777777" w:rsidR="00956366" w:rsidRDefault="0095636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EndPr/>
    <w:sdtContent>
      <w:p w14:paraId="1B030C74" w14:textId="77777777" w:rsidR="005C6D45" w:rsidRPr="00404B2E" w:rsidRDefault="002F25A8">
        <w:pPr>
          <w:pStyle w:val="Piedepgina"/>
          <w:jc w:val="right"/>
        </w:pPr>
        <w:r w:rsidRPr="00404B2E">
          <w:rPr>
            <w:lang w:bidi="es-ES"/>
          </w:rPr>
          <w:t xml:space="preserve">Página | </w:t>
        </w:r>
        <w:r w:rsidRPr="00404B2E">
          <w:rPr>
            <w:lang w:bidi="es-ES"/>
          </w:rPr>
          <w:fldChar w:fldCharType="begin"/>
        </w:r>
        <w:r w:rsidRPr="00404B2E">
          <w:rPr>
            <w:lang w:bidi="es-ES"/>
          </w:rPr>
          <w:instrText xml:space="preserve"> PAGE   \* MERGEFORMAT </w:instrText>
        </w:r>
        <w:r w:rsidRPr="00404B2E">
          <w:rPr>
            <w:lang w:bidi="es-ES"/>
          </w:rPr>
          <w:fldChar w:fldCharType="separate"/>
        </w:r>
        <w:r w:rsidR="005D244C">
          <w:rPr>
            <w:noProof/>
            <w:lang w:bidi="es-ES"/>
          </w:rPr>
          <w:t>6</w:t>
        </w:r>
        <w:r w:rsidRPr="00404B2E">
          <w:rPr>
            <w:noProof/>
            <w:lang w:bidi="es-ES"/>
          </w:rPr>
          <w:fldChar w:fldCharType="end"/>
        </w:r>
        <w:r w:rsidRPr="00404B2E">
          <w:rPr>
            <w:lang w:bidi="es-ES"/>
          </w:rPr>
          <w:t xml:space="preserve"> </w:t>
        </w:r>
      </w:p>
    </w:sdtContent>
  </w:sdt>
  <w:p w14:paraId="5F016F38" w14:textId="77777777" w:rsidR="005C6D45" w:rsidRPr="00404B2E" w:rsidRDefault="005C6D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F93F" w14:textId="77777777" w:rsidR="00956366" w:rsidRDefault="00956366">
      <w:pPr>
        <w:spacing w:line="240" w:lineRule="auto"/>
      </w:pPr>
      <w:r>
        <w:separator/>
      </w:r>
    </w:p>
  </w:footnote>
  <w:footnote w:type="continuationSeparator" w:id="0">
    <w:p w14:paraId="3B94BE25" w14:textId="77777777" w:rsidR="00956366" w:rsidRDefault="00956366">
      <w:pPr>
        <w:spacing w:line="240" w:lineRule="auto"/>
      </w:pPr>
      <w:r>
        <w:continuationSeparator/>
      </w:r>
    </w:p>
  </w:footnote>
  <w:footnote w:type="continuationNotice" w:id="1">
    <w:p w14:paraId="04A2C88A" w14:textId="77777777" w:rsidR="00956366" w:rsidRDefault="00956366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A909D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E2374AF"/>
    <w:multiLevelType w:val="multilevel"/>
    <w:tmpl w:val="5310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1C3EA2"/>
    <w:multiLevelType w:val="multilevel"/>
    <w:tmpl w:val="FA8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D5CD6"/>
    <w:multiLevelType w:val="multilevel"/>
    <w:tmpl w:val="95F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616C2"/>
    <w:multiLevelType w:val="multilevel"/>
    <w:tmpl w:val="907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66536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23E6418"/>
    <w:multiLevelType w:val="multilevel"/>
    <w:tmpl w:val="7F1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A1655"/>
    <w:multiLevelType w:val="multilevel"/>
    <w:tmpl w:val="E62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F52BD"/>
    <w:multiLevelType w:val="multilevel"/>
    <w:tmpl w:val="C77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8672DC"/>
    <w:multiLevelType w:val="multilevel"/>
    <w:tmpl w:val="794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C77C6"/>
    <w:multiLevelType w:val="multilevel"/>
    <w:tmpl w:val="FA005712"/>
    <w:lvl w:ilvl="0">
      <w:start w:val="1"/>
      <w:numFmt w:val="decimal"/>
      <w:pStyle w:val="Listaconnme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6" w15:restartNumberingAfterBreak="0">
    <w:nsid w:val="7AE33C1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5793D"/>
    <w:multiLevelType w:val="multilevel"/>
    <w:tmpl w:val="CA32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288798">
    <w:abstractNumId w:val="25"/>
  </w:num>
  <w:num w:numId="2" w16cid:durableId="1326129732">
    <w:abstractNumId w:val="25"/>
    <w:lvlOverride w:ilvl="0">
      <w:startOverride w:val="1"/>
    </w:lvlOverride>
  </w:num>
  <w:num w:numId="3" w16cid:durableId="76947375">
    <w:abstractNumId w:val="25"/>
  </w:num>
  <w:num w:numId="4" w16cid:durableId="1986354468">
    <w:abstractNumId w:val="25"/>
    <w:lvlOverride w:ilvl="0">
      <w:startOverride w:val="1"/>
    </w:lvlOverride>
  </w:num>
  <w:num w:numId="5" w16cid:durableId="1828210356">
    <w:abstractNumId w:val="8"/>
  </w:num>
  <w:num w:numId="6" w16cid:durableId="656224979">
    <w:abstractNumId w:val="25"/>
    <w:lvlOverride w:ilvl="0">
      <w:startOverride w:val="1"/>
    </w:lvlOverride>
  </w:num>
  <w:num w:numId="7" w16cid:durableId="3443261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9554352">
    <w:abstractNumId w:val="10"/>
  </w:num>
  <w:num w:numId="9" w16cid:durableId="167453287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62005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5807775">
    <w:abstractNumId w:val="7"/>
  </w:num>
  <w:num w:numId="12" w16cid:durableId="607078470">
    <w:abstractNumId w:val="6"/>
  </w:num>
  <w:num w:numId="13" w16cid:durableId="2083259112">
    <w:abstractNumId w:val="5"/>
  </w:num>
  <w:num w:numId="14" w16cid:durableId="1303582235">
    <w:abstractNumId w:val="4"/>
  </w:num>
  <w:num w:numId="15" w16cid:durableId="1795515315">
    <w:abstractNumId w:val="3"/>
  </w:num>
  <w:num w:numId="16" w16cid:durableId="585967650">
    <w:abstractNumId w:val="2"/>
  </w:num>
  <w:num w:numId="17" w16cid:durableId="1447001368">
    <w:abstractNumId w:val="1"/>
  </w:num>
  <w:num w:numId="18" w16cid:durableId="1719209714">
    <w:abstractNumId w:val="0"/>
  </w:num>
  <w:num w:numId="19" w16cid:durableId="1775974935">
    <w:abstractNumId w:val="27"/>
  </w:num>
  <w:num w:numId="20" w16cid:durableId="2110470603">
    <w:abstractNumId w:val="9"/>
  </w:num>
  <w:num w:numId="21" w16cid:durableId="829948479">
    <w:abstractNumId w:val="23"/>
  </w:num>
  <w:num w:numId="22" w16cid:durableId="427819782">
    <w:abstractNumId w:val="22"/>
  </w:num>
  <w:num w:numId="23" w16cid:durableId="653874416">
    <w:abstractNumId w:val="21"/>
  </w:num>
  <w:num w:numId="24" w16cid:durableId="1333873049">
    <w:abstractNumId w:val="14"/>
  </w:num>
  <w:num w:numId="25" w16cid:durableId="1280819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198839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2133580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791185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97982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92989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5271399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310065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012132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36273257">
    <w:abstractNumId w:val="26"/>
  </w:num>
  <w:num w:numId="35" w16cid:durableId="1425953644">
    <w:abstractNumId w:val="11"/>
  </w:num>
  <w:num w:numId="36" w16cid:durableId="284392068">
    <w:abstractNumId w:val="17"/>
  </w:num>
  <w:num w:numId="37" w16cid:durableId="420836381">
    <w:abstractNumId w:val="13"/>
  </w:num>
  <w:num w:numId="38" w16cid:durableId="1157646265">
    <w:abstractNumId w:val="18"/>
  </w:num>
  <w:num w:numId="39" w16cid:durableId="1943342066">
    <w:abstractNumId w:val="15"/>
  </w:num>
  <w:num w:numId="40" w16cid:durableId="1128473110">
    <w:abstractNumId w:val="24"/>
  </w:num>
  <w:num w:numId="41" w16cid:durableId="1372728077">
    <w:abstractNumId w:val="19"/>
  </w:num>
  <w:num w:numId="42" w16cid:durableId="231166034">
    <w:abstractNumId w:val="20"/>
  </w:num>
  <w:num w:numId="43" w16cid:durableId="1906449205">
    <w:abstractNumId w:val="16"/>
  </w:num>
  <w:num w:numId="44" w16cid:durableId="1755395205">
    <w:abstractNumId w:val="12"/>
  </w:num>
  <w:num w:numId="45" w16cid:durableId="1702184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pt-PT" w:vendorID="64" w:dllVersion="0" w:nlCheck="1" w:checkStyle="0"/>
  <w:activeWritingStyle w:appName="MSWord" w:lang="it-I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B7"/>
    <w:rsid w:val="000061C5"/>
    <w:rsid w:val="00013C83"/>
    <w:rsid w:val="00016748"/>
    <w:rsid w:val="000209C8"/>
    <w:rsid w:val="00036BD6"/>
    <w:rsid w:val="0004023C"/>
    <w:rsid w:val="0006567E"/>
    <w:rsid w:val="000760DB"/>
    <w:rsid w:val="000B7A78"/>
    <w:rsid w:val="000D1C2C"/>
    <w:rsid w:val="000E59EF"/>
    <w:rsid w:val="000F00E7"/>
    <w:rsid w:val="000F2F4C"/>
    <w:rsid w:val="00102E34"/>
    <w:rsid w:val="0011368D"/>
    <w:rsid w:val="00134898"/>
    <w:rsid w:val="00151C57"/>
    <w:rsid w:val="00152D8F"/>
    <w:rsid w:val="001539A5"/>
    <w:rsid w:val="00153CB1"/>
    <w:rsid w:val="0016766E"/>
    <w:rsid w:val="00170063"/>
    <w:rsid w:val="00173096"/>
    <w:rsid w:val="00175643"/>
    <w:rsid w:val="001868BC"/>
    <w:rsid w:val="001A21D5"/>
    <w:rsid w:val="001B2338"/>
    <w:rsid w:val="001B3418"/>
    <w:rsid w:val="001B4A9E"/>
    <w:rsid w:val="001E1CE8"/>
    <w:rsid w:val="002061A9"/>
    <w:rsid w:val="0021123F"/>
    <w:rsid w:val="00217B64"/>
    <w:rsid w:val="002236F0"/>
    <w:rsid w:val="00235579"/>
    <w:rsid w:val="0024506C"/>
    <w:rsid w:val="00257FAA"/>
    <w:rsid w:val="00263938"/>
    <w:rsid w:val="00272E18"/>
    <w:rsid w:val="00276B56"/>
    <w:rsid w:val="00297EEE"/>
    <w:rsid w:val="002A2938"/>
    <w:rsid w:val="002E78EB"/>
    <w:rsid w:val="002F25A8"/>
    <w:rsid w:val="002F5753"/>
    <w:rsid w:val="003031B7"/>
    <w:rsid w:val="003407A9"/>
    <w:rsid w:val="00340DC9"/>
    <w:rsid w:val="00350BD5"/>
    <w:rsid w:val="00370C3E"/>
    <w:rsid w:val="00392C21"/>
    <w:rsid w:val="003A0239"/>
    <w:rsid w:val="003B73BF"/>
    <w:rsid w:val="003F7489"/>
    <w:rsid w:val="00404B2E"/>
    <w:rsid w:val="004113EF"/>
    <w:rsid w:val="00422090"/>
    <w:rsid w:val="00426EBB"/>
    <w:rsid w:val="00444F02"/>
    <w:rsid w:val="00465846"/>
    <w:rsid w:val="00467BF1"/>
    <w:rsid w:val="00471FD9"/>
    <w:rsid w:val="004748CF"/>
    <w:rsid w:val="00490CC6"/>
    <w:rsid w:val="004E248C"/>
    <w:rsid w:val="004F05F9"/>
    <w:rsid w:val="00534B42"/>
    <w:rsid w:val="00547601"/>
    <w:rsid w:val="005509B2"/>
    <w:rsid w:val="00551FEA"/>
    <w:rsid w:val="005556DB"/>
    <w:rsid w:val="00570770"/>
    <w:rsid w:val="005746AB"/>
    <w:rsid w:val="00576A62"/>
    <w:rsid w:val="00594BA1"/>
    <w:rsid w:val="005C6D45"/>
    <w:rsid w:val="005D244C"/>
    <w:rsid w:val="005D25B5"/>
    <w:rsid w:val="005D3EBC"/>
    <w:rsid w:val="005D58F7"/>
    <w:rsid w:val="005E5CA5"/>
    <w:rsid w:val="005E5F7F"/>
    <w:rsid w:val="0060545F"/>
    <w:rsid w:val="00617D63"/>
    <w:rsid w:val="00643D1A"/>
    <w:rsid w:val="006442EA"/>
    <w:rsid w:val="00644F85"/>
    <w:rsid w:val="00657BF9"/>
    <w:rsid w:val="00670225"/>
    <w:rsid w:val="00674588"/>
    <w:rsid w:val="00676E57"/>
    <w:rsid w:val="0068720F"/>
    <w:rsid w:val="006A7B57"/>
    <w:rsid w:val="006D33E0"/>
    <w:rsid w:val="006D44C5"/>
    <w:rsid w:val="006F1327"/>
    <w:rsid w:val="00713672"/>
    <w:rsid w:val="00714F21"/>
    <w:rsid w:val="00720485"/>
    <w:rsid w:val="00725542"/>
    <w:rsid w:val="00730010"/>
    <w:rsid w:val="0073562D"/>
    <w:rsid w:val="0074691F"/>
    <w:rsid w:val="00774C24"/>
    <w:rsid w:val="00775879"/>
    <w:rsid w:val="007B07DE"/>
    <w:rsid w:val="007B7A11"/>
    <w:rsid w:val="007C44D9"/>
    <w:rsid w:val="007D5DD4"/>
    <w:rsid w:val="00806D6B"/>
    <w:rsid w:val="008270A2"/>
    <w:rsid w:val="00853F77"/>
    <w:rsid w:val="008567BD"/>
    <w:rsid w:val="00871A43"/>
    <w:rsid w:val="0088555B"/>
    <w:rsid w:val="00885CE1"/>
    <w:rsid w:val="008907FF"/>
    <w:rsid w:val="008B696C"/>
    <w:rsid w:val="008B6BEE"/>
    <w:rsid w:val="008C498B"/>
    <w:rsid w:val="008F74CD"/>
    <w:rsid w:val="008F78D7"/>
    <w:rsid w:val="009200C1"/>
    <w:rsid w:val="0092099C"/>
    <w:rsid w:val="00936823"/>
    <w:rsid w:val="00955CB6"/>
    <w:rsid w:val="00956366"/>
    <w:rsid w:val="00962A8F"/>
    <w:rsid w:val="00977582"/>
    <w:rsid w:val="00977CB1"/>
    <w:rsid w:val="00980085"/>
    <w:rsid w:val="00980FE2"/>
    <w:rsid w:val="00997127"/>
    <w:rsid w:val="009A2829"/>
    <w:rsid w:val="009C751E"/>
    <w:rsid w:val="009D216F"/>
    <w:rsid w:val="009D3248"/>
    <w:rsid w:val="009E54C9"/>
    <w:rsid w:val="00A310EC"/>
    <w:rsid w:val="00A31154"/>
    <w:rsid w:val="00A65E8A"/>
    <w:rsid w:val="00A66142"/>
    <w:rsid w:val="00A710A2"/>
    <w:rsid w:val="00A77756"/>
    <w:rsid w:val="00A87896"/>
    <w:rsid w:val="00A97D43"/>
    <w:rsid w:val="00AA7B33"/>
    <w:rsid w:val="00AC1EE7"/>
    <w:rsid w:val="00AE02B0"/>
    <w:rsid w:val="00AF385C"/>
    <w:rsid w:val="00B13B88"/>
    <w:rsid w:val="00B24463"/>
    <w:rsid w:val="00B25016"/>
    <w:rsid w:val="00B3335B"/>
    <w:rsid w:val="00B650C6"/>
    <w:rsid w:val="00B668C3"/>
    <w:rsid w:val="00B77BCD"/>
    <w:rsid w:val="00B857E2"/>
    <w:rsid w:val="00BA63C2"/>
    <w:rsid w:val="00BA79FF"/>
    <w:rsid w:val="00BC6939"/>
    <w:rsid w:val="00BD0BC4"/>
    <w:rsid w:val="00BD14AE"/>
    <w:rsid w:val="00BE1875"/>
    <w:rsid w:val="00BE45C8"/>
    <w:rsid w:val="00BF2331"/>
    <w:rsid w:val="00BF379D"/>
    <w:rsid w:val="00BF7463"/>
    <w:rsid w:val="00C13CF9"/>
    <w:rsid w:val="00C30889"/>
    <w:rsid w:val="00C3707C"/>
    <w:rsid w:val="00C4291D"/>
    <w:rsid w:val="00C90023"/>
    <w:rsid w:val="00C90A2E"/>
    <w:rsid w:val="00CB5AD4"/>
    <w:rsid w:val="00CC5861"/>
    <w:rsid w:val="00CD18A8"/>
    <w:rsid w:val="00CE5747"/>
    <w:rsid w:val="00CF27B7"/>
    <w:rsid w:val="00D00FC4"/>
    <w:rsid w:val="00D30B81"/>
    <w:rsid w:val="00D3649E"/>
    <w:rsid w:val="00D629B4"/>
    <w:rsid w:val="00D65327"/>
    <w:rsid w:val="00D677BC"/>
    <w:rsid w:val="00DF0FDA"/>
    <w:rsid w:val="00E131A8"/>
    <w:rsid w:val="00E142DA"/>
    <w:rsid w:val="00E16F51"/>
    <w:rsid w:val="00E34D8F"/>
    <w:rsid w:val="00E52928"/>
    <w:rsid w:val="00E5393F"/>
    <w:rsid w:val="00EB0B6E"/>
    <w:rsid w:val="00EE70C1"/>
    <w:rsid w:val="00EF1344"/>
    <w:rsid w:val="00F169E1"/>
    <w:rsid w:val="00F1720B"/>
    <w:rsid w:val="00F47628"/>
    <w:rsid w:val="00F54351"/>
    <w:rsid w:val="00F5599D"/>
    <w:rsid w:val="00F5781E"/>
    <w:rsid w:val="00F77B79"/>
    <w:rsid w:val="00F8359A"/>
    <w:rsid w:val="00F866A8"/>
    <w:rsid w:val="00FB35C9"/>
    <w:rsid w:val="00FB5B59"/>
    <w:rsid w:val="00FC318F"/>
    <w:rsid w:val="00FD1D72"/>
    <w:rsid w:val="00FD5581"/>
    <w:rsid w:val="00FE36A2"/>
    <w:rsid w:val="00FF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C85B9B"/>
  <w15:chartTrackingRefBased/>
  <w15:docId w15:val="{2D6D5015-9CCF-4E3A-B48F-82889E73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9EF"/>
    <w:rPr>
      <w:rFonts w:ascii="Segoe UI" w:hAnsi="Segoe UI" w:cs="Segoe UI"/>
    </w:rPr>
  </w:style>
  <w:style w:type="paragraph" w:styleId="Ttulo1">
    <w:name w:val="heading 1"/>
    <w:basedOn w:val="Normal"/>
    <w:link w:val="Ttulo1Car"/>
    <w:uiPriority w:val="1"/>
    <w:qFormat/>
    <w:rsid w:val="000E59E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rsid w:val="000E59E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rsid w:val="000E59E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0E59E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0E59E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0E59E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0E59E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0E59E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0E59E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0E59E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Encabezado">
    <w:name w:val="header"/>
    <w:basedOn w:val="Normal"/>
    <w:link w:val="EncabezadoCar"/>
    <w:uiPriority w:val="99"/>
    <w:unhideWhenUsed/>
    <w:rsid w:val="000E59E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0E59E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aconnmeros">
    <w:name w:val="List Number"/>
    <w:basedOn w:val="Normal"/>
    <w:link w:val="ListaconnmerosCar"/>
    <w:uiPriority w:val="10"/>
    <w:qFormat/>
    <w:rsid w:val="000E59E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"/>
    <w:uiPriority w:val="1"/>
    <w:qFormat/>
    <w:rsid w:val="000E59E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0E59E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"/>
    <w:uiPriority w:val="2"/>
    <w:qFormat/>
    <w:rsid w:val="000E59E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ar">
    <w:name w:val="Subtítulo Car"/>
    <w:basedOn w:val="Fuentedeprrafopredeter"/>
    <w:link w:val="Subttulo"/>
    <w:uiPriority w:val="2"/>
    <w:rsid w:val="000E59E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laconcuadrcula">
    <w:name w:val="Table Grid"/>
    <w:basedOn w:val="Tablanormal"/>
    <w:uiPriority w:val="39"/>
    <w:rsid w:val="000E59E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59E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0E59EF"/>
    <w:pPr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9EF"/>
    <w:rPr>
      <w:rFonts w:ascii="Segoe UI" w:hAnsi="Segoe UI" w:cs="Segoe UI"/>
    </w:rPr>
  </w:style>
  <w:style w:type="character" w:styleId="nfasisintenso">
    <w:name w:val="Intense Emphasis"/>
    <w:basedOn w:val="Fuentedeprrafopredeter"/>
    <w:uiPriority w:val="21"/>
    <w:qFormat/>
    <w:rsid w:val="000E59EF"/>
    <w:rPr>
      <w:rFonts w:ascii="Segoe UI" w:hAnsi="Segoe UI" w:cs="Segoe UI"/>
      <w:i/>
      <w:iCs/>
      <w:color w:val="2B579A" w:themeColor="accent5"/>
    </w:rPr>
  </w:style>
  <w:style w:type="table" w:styleId="Tablaconcuadrcula1clara">
    <w:name w:val="Grid Table 1 Light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1"/>
    <w:rsid w:val="000E59E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Listaconvietas">
    <w:name w:val="List Bullet"/>
    <w:basedOn w:val="Normal"/>
    <w:uiPriority w:val="11"/>
    <w:qFormat/>
    <w:rsid w:val="000E59EF"/>
    <w:pPr>
      <w:numPr>
        <w:numId w:val="5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E59EF"/>
    <w:pPr>
      <w:spacing w:line="240" w:lineRule="auto"/>
    </w:pPr>
    <w:rPr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9EF"/>
    <w:rPr>
      <w:rFonts w:ascii="Segoe UI" w:hAnsi="Segoe UI" w:cs="Segoe UI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E59EF"/>
    <w:rPr>
      <w:rFonts w:ascii="Segoe UI" w:hAnsi="Segoe UI" w:cs="Segoe U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59EF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59EF"/>
    <w:rPr>
      <w:rFonts w:ascii="Segoe UI" w:hAnsi="Segoe UI" w:cs="Segoe U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59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59EF"/>
    <w:rPr>
      <w:rFonts w:ascii="Segoe UI" w:hAnsi="Segoe UI" w:cs="Segoe UI"/>
      <w:b/>
      <w:bCs/>
      <w:szCs w:val="20"/>
    </w:rPr>
  </w:style>
  <w:style w:type="character" w:styleId="Hipervnculo">
    <w:name w:val="Hyperlink"/>
    <w:basedOn w:val="Fuentedeprrafopredeter"/>
    <w:uiPriority w:val="99"/>
    <w:unhideWhenUsed/>
    <w:rsid w:val="000E59EF"/>
    <w:rPr>
      <w:rFonts w:ascii="Segoe UI" w:hAnsi="Segoe UI" w:cs="Segoe UI"/>
      <w:color w:val="0563C1" w:themeColor="hyperlink"/>
      <w:u w:val="single"/>
    </w:rPr>
  </w:style>
  <w:style w:type="character" w:styleId="nfasis">
    <w:name w:val="Emphasis"/>
    <w:basedOn w:val="Fuentedeprrafopredeter"/>
    <w:uiPriority w:val="3"/>
    <w:qFormat/>
    <w:rsid w:val="000E59EF"/>
    <w:rPr>
      <w:rFonts w:ascii="Segoe UI" w:hAnsi="Segoe UI" w:cs="Segoe UI"/>
      <w:b/>
      <w:iCs/>
      <w:color w:val="BF0000" w:themeColor="accent2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0E59EF"/>
    <w:rPr>
      <w:rFonts w:ascii="Segoe UI" w:hAnsi="Segoe UI" w:cs="Segoe UI"/>
      <w:color w:val="954F72" w:themeColor="followedHyperlink"/>
      <w:u w:val="single"/>
    </w:rPr>
  </w:style>
  <w:style w:type="character" w:styleId="Fuerte">
    <w:name w:val="Strong"/>
    <w:basedOn w:val="Fuentedeprrafopredeter"/>
    <w:uiPriority w:val="4"/>
    <w:qFormat/>
    <w:rsid w:val="000E59EF"/>
    <w:rPr>
      <w:rFonts w:ascii="Segoe UI" w:hAnsi="Segoe UI" w:cs="Segoe UI"/>
      <w:b/>
      <w:bCs/>
      <w:color w:val="2B579A" w:themeColor="accent5"/>
    </w:rPr>
  </w:style>
  <w:style w:type="paragraph" w:customStyle="1" w:styleId="Encabezado1saltodepgina">
    <w:name w:val="Encabezado 1: salto de página"/>
    <w:basedOn w:val="Normal"/>
    <w:uiPriority w:val="6"/>
    <w:qFormat/>
    <w:rsid w:val="000E59E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n">
    <w:name w:val="Imagen"/>
    <w:basedOn w:val="Normal"/>
    <w:uiPriority w:val="22"/>
    <w:qFormat/>
    <w:rsid w:val="000E59EF"/>
    <w:pPr>
      <w:spacing w:before="240"/>
    </w:pPr>
    <w:rPr>
      <w:noProof/>
    </w:rPr>
  </w:style>
  <w:style w:type="paragraph" w:styleId="Bibliografa">
    <w:name w:val="Bibliography"/>
    <w:basedOn w:val="Normal"/>
    <w:next w:val="Normal"/>
    <w:uiPriority w:val="37"/>
    <w:semiHidden/>
    <w:unhideWhenUsed/>
    <w:rsid w:val="000E59EF"/>
  </w:style>
  <w:style w:type="paragraph" w:styleId="TtuloTDC">
    <w:name w:val="TOC Heading"/>
    <w:basedOn w:val="Ttulo1"/>
    <w:next w:val="Normal"/>
    <w:uiPriority w:val="39"/>
    <w:unhideWhenUsed/>
    <w:qFormat/>
    <w:rsid w:val="000E59EF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que">
    <w:name w:val="Block Text"/>
    <w:basedOn w:val="Normal"/>
    <w:uiPriority w:val="99"/>
    <w:semiHidden/>
    <w:unhideWhenUsed/>
    <w:rsid w:val="000E59E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E59E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0E59EF"/>
    <w:rPr>
      <w:rFonts w:ascii="Segoe UI" w:hAnsi="Segoe UI" w:cs="Segoe U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0E59E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E59EF"/>
    <w:rPr>
      <w:rFonts w:ascii="Segoe UI" w:hAnsi="Segoe UI" w:cs="Segoe U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0E59EF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0E59EF"/>
    <w:rPr>
      <w:rFonts w:ascii="Segoe UI" w:hAnsi="Segoe UI" w:cs="Segoe UI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E59EF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E59EF"/>
    <w:rPr>
      <w:rFonts w:ascii="Segoe UI" w:hAnsi="Segoe UI" w:cs="Segoe U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E59EF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E59EF"/>
    <w:rPr>
      <w:rFonts w:ascii="Segoe UI" w:hAnsi="Segoe UI" w:cs="Segoe U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E59EF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E59EF"/>
    <w:rPr>
      <w:rFonts w:ascii="Segoe UI" w:hAnsi="Segoe UI" w:cs="Segoe U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E59EF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E59EF"/>
    <w:rPr>
      <w:rFonts w:ascii="Segoe UI" w:hAnsi="Segoe UI" w:cs="Segoe U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E59EF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E59EF"/>
    <w:rPr>
      <w:rFonts w:ascii="Segoe UI" w:hAnsi="Segoe UI" w:cs="Segoe UI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0E59EF"/>
    <w:rPr>
      <w:rFonts w:ascii="Segoe UI" w:hAnsi="Segoe UI" w:cs="Segoe UI"/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E59E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0E59EF"/>
    <w:pPr>
      <w:spacing w:before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0E59EF"/>
    <w:rPr>
      <w:rFonts w:ascii="Segoe UI" w:hAnsi="Segoe UI" w:cs="Segoe UI"/>
    </w:rPr>
  </w:style>
  <w:style w:type="table" w:styleId="Cuadrculavistosa">
    <w:name w:val="Colorful Grid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0E59E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E59EF"/>
  </w:style>
  <w:style w:type="character" w:customStyle="1" w:styleId="FechaCar">
    <w:name w:val="Fecha Car"/>
    <w:basedOn w:val="Fuentedeprrafopredeter"/>
    <w:link w:val="Fecha"/>
    <w:uiPriority w:val="99"/>
    <w:semiHidden/>
    <w:rsid w:val="000E59EF"/>
    <w:rPr>
      <w:rFonts w:ascii="Segoe UI" w:hAnsi="Segoe UI" w:cs="Segoe UI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E59EF"/>
    <w:pPr>
      <w:spacing w:before="0" w:line="240" w:lineRule="auto"/>
    </w:pPr>
    <w:rPr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0E59EF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0E59EF"/>
    <w:pPr>
      <w:spacing w:before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0E59EF"/>
    <w:rPr>
      <w:rFonts w:ascii="Segoe UI" w:hAnsi="Segoe UI" w:cs="Segoe UI"/>
    </w:rPr>
  </w:style>
  <w:style w:type="character" w:styleId="Refdenotaalfinal">
    <w:name w:val="endnote reference"/>
    <w:basedOn w:val="Fuentedeprrafopredeter"/>
    <w:uiPriority w:val="99"/>
    <w:semiHidden/>
    <w:unhideWhenUsed/>
    <w:rsid w:val="000E59EF"/>
    <w:rPr>
      <w:rFonts w:ascii="Segoe UI" w:hAnsi="Segoe UI" w:cs="Segoe U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E59EF"/>
    <w:pPr>
      <w:spacing w:before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E59EF"/>
    <w:rPr>
      <w:rFonts w:ascii="Segoe UI" w:hAnsi="Segoe UI" w:cs="Segoe UI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0E59E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E59EF"/>
    <w:rPr>
      <w:rFonts w:ascii="Segoe UI" w:hAnsi="Segoe UI" w:cs="Segoe U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E59EF"/>
    <w:pPr>
      <w:spacing w:before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59EF"/>
    <w:rPr>
      <w:rFonts w:ascii="Segoe UI" w:hAnsi="Segoe UI" w:cs="Segoe UI"/>
      <w:szCs w:val="20"/>
    </w:rPr>
  </w:style>
  <w:style w:type="table" w:styleId="Tablaconcuadrcula1Claro-nfasis2">
    <w:name w:val="Grid Table 1 Light Accent 2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1"/>
    <w:rsid w:val="000E59E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1"/>
    <w:rsid w:val="000E59E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0E59E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0E59E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0E59E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0E59E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0E59E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0E59EF"/>
    <w:rPr>
      <w:rFonts w:ascii="Segoe UI" w:hAnsi="Segoe UI" w:cs="Segoe U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0E59EF"/>
    <w:pPr>
      <w:spacing w:before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0E59EF"/>
    <w:rPr>
      <w:rFonts w:ascii="Segoe UI" w:hAnsi="Segoe UI" w:cs="Segoe U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0E59EF"/>
    <w:rPr>
      <w:rFonts w:ascii="Segoe UI" w:hAnsi="Segoe UI" w:cs="Segoe UI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E59EF"/>
    <w:rPr>
      <w:rFonts w:ascii="Consolas" w:hAnsi="Consolas" w:cs="Segoe UI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0E59EF"/>
    <w:rPr>
      <w:rFonts w:ascii="Segoe UI" w:hAnsi="Segoe UI" w:cs="Segoe UI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0E59EF"/>
    <w:rPr>
      <w:rFonts w:ascii="Consolas" w:hAnsi="Consolas" w:cs="Segoe U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59EF"/>
    <w:pPr>
      <w:spacing w:before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59EF"/>
    <w:rPr>
      <w:rFonts w:ascii="Consolas" w:hAnsi="Consolas" w:cs="Segoe UI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0E59EF"/>
    <w:rPr>
      <w:rFonts w:ascii="Consolas" w:hAnsi="Consolas" w:cs="Segoe UI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0E59EF"/>
    <w:rPr>
      <w:rFonts w:ascii="Consolas" w:hAnsi="Consolas" w:cs="Segoe UI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0E59EF"/>
    <w:rPr>
      <w:rFonts w:ascii="Segoe UI" w:hAnsi="Segoe UI" w:cs="Segoe UI"/>
      <w:i/>
      <w:iCs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0E59EF"/>
    <w:pPr>
      <w:spacing w:before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0E59EF"/>
    <w:rPr>
      <w:rFonts w:ascii="Segoe UI Light" w:eastAsiaTheme="majorEastAsia" w:hAnsi="Segoe UI Light" w:cs="Segoe UI Light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0E59E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0E59EF"/>
    <w:rPr>
      <w:rFonts w:ascii="Segoe UI" w:hAnsi="Segoe UI" w:cs="Segoe UI"/>
      <w:i/>
      <w:iCs/>
      <w:color w:val="1F4E79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0E59E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Cuadrculaclara">
    <w:name w:val="Light Grid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0E59E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0E59E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0E59E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0E59E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0E59E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0E59E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0E59E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0E59E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0E59E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0E59E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0E59E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0E59E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0E59EF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0E59EF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0E59EF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0E59EF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0E59EF"/>
    <w:pPr>
      <w:numPr>
        <w:numId w:val="14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0E59E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0E59E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0E59E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0E59E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0E59EF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0E59EF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0E59EF"/>
    <w:pPr>
      <w:numPr>
        <w:numId w:val="1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0E59EF"/>
    <w:pPr>
      <w:numPr>
        <w:numId w:val="1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0E59EF"/>
    <w:pPr>
      <w:numPr>
        <w:numId w:val="18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0E59EF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0E59E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0E59E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0E59E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0E59E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0E59E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0E59E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0E59E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0E59E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0E59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0E59EF"/>
    <w:rPr>
      <w:rFonts w:ascii="Consolas" w:hAnsi="Consolas" w:cs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0E59E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0E59E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0E59E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0E59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0E59E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rsid w:val="000E59EF"/>
    <w:pPr>
      <w:spacing w:before="0" w:line="240" w:lineRule="auto"/>
    </w:pPr>
    <w:rPr>
      <w:rFonts w:ascii="Segoe UI" w:hAnsi="Segoe UI" w:cs="Segoe UI"/>
    </w:rPr>
  </w:style>
  <w:style w:type="paragraph" w:styleId="Sangranormal">
    <w:name w:val="Normal Indent"/>
    <w:basedOn w:val="Normal"/>
    <w:uiPriority w:val="99"/>
    <w:semiHidden/>
    <w:unhideWhenUsed/>
    <w:rsid w:val="000E59E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0E59EF"/>
    <w:pPr>
      <w:spacing w:before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0E59EF"/>
    <w:rPr>
      <w:rFonts w:ascii="Segoe UI" w:hAnsi="Segoe UI" w:cs="Segoe UI"/>
    </w:rPr>
  </w:style>
  <w:style w:type="character" w:styleId="Nmerodepgina">
    <w:name w:val="page number"/>
    <w:basedOn w:val="Fuentedeprrafopredeter"/>
    <w:uiPriority w:val="99"/>
    <w:semiHidden/>
    <w:unhideWhenUsed/>
    <w:rsid w:val="000E59EF"/>
    <w:rPr>
      <w:rFonts w:ascii="Segoe UI" w:hAnsi="Segoe UI" w:cs="Segoe UI"/>
    </w:rPr>
  </w:style>
  <w:style w:type="character" w:styleId="Textodelmarcadordeposicin">
    <w:name w:val="Placeholder Text"/>
    <w:basedOn w:val="Fuentedeprrafopredeter"/>
    <w:uiPriority w:val="99"/>
    <w:semiHidden/>
    <w:rsid w:val="000E59EF"/>
    <w:rPr>
      <w:rFonts w:ascii="Segoe UI" w:hAnsi="Segoe UI" w:cs="Segoe UI"/>
      <w:color w:val="595959" w:themeColor="text1" w:themeTint="A6"/>
    </w:rPr>
  </w:style>
  <w:style w:type="table" w:styleId="Tablanormal1">
    <w:name w:val="Plain Table 1"/>
    <w:basedOn w:val="Tablanormal"/>
    <w:uiPriority w:val="41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0E59E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0E59E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0E59E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0E59EF"/>
    <w:rPr>
      <w:rFonts w:ascii="Consolas" w:hAnsi="Consolas" w:cs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0E59E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0E59EF"/>
    <w:rPr>
      <w:rFonts w:ascii="Segoe UI" w:hAnsi="Segoe UI" w:cs="Segoe UI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0E59EF"/>
  </w:style>
  <w:style w:type="character" w:customStyle="1" w:styleId="SaludoCar">
    <w:name w:val="Saludo Car"/>
    <w:basedOn w:val="Fuentedeprrafopredeter"/>
    <w:link w:val="Saludo"/>
    <w:uiPriority w:val="99"/>
    <w:semiHidden/>
    <w:rsid w:val="000E59EF"/>
    <w:rPr>
      <w:rFonts w:ascii="Segoe UI" w:hAnsi="Segoe UI" w:cs="Segoe UI"/>
    </w:rPr>
  </w:style>
  <w:style w:type="paragraph" w:styleId="Firma">
    <w:name w:val="Signature"/>
    <w:basedOn w:val="Normal"/>
    <w:link w:val="FirmaCar"/>
    <w:uiPriority w:val="99"/>
    <w:semiHidden/>
    <w:unhideWhenUsed/>
    <w:rsid w:val="000E59EF"/>
    <w:pPr>
      <w:spacing w:before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0E59EF"/>
    <w:rPr>
      <w:rFonts w:ascii="Segoe UI" w:hAnsi="Segoe UI" w:cs="Segoe UI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0E59EF"/>
    <w:rPr>
      <w:rFonts w:ascii="Segoe UI" w:hAnsi="Segoe UI" w:cs="Segoe UI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0E59EF"/>
    <w:rPr>
      <w:rFonts w:ascii="Segoe UI" w:hAnsi="Segoe UI" w:cs="Segoe UI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0E59E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0E59E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0E59E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0E59E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0E59E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0E59E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0E59E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0E59E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0E59E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0E59E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0E59E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0E59E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0E59E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0E59E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0E59E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0E59E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0E59E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0E59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0E59E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0E59E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0E59E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0E59E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0E59E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0E59E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0E59E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0E59E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0E59E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0E59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0E59E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0E59E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0E59E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0E59EF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E59EF"/>
  </w:style>
  <w:style w:type="table" w:styleId="Tablaprofesional">
    <w:name w:val="Table Professional"/>
    <w:basedOn w:val="Tablanormal"/>
    <w:uiPriority w:val="99"/>
    <w:semiHidden/>
    <w:unhideWhenUsed/>
    <w:rsid w:val="000E59E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0E59E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0E59E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0E59E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0E59E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0E59E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0E5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0E59E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0E59E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0E59E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0E59E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0E59EF"/>
    <w:pPr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0E59E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E59E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0E59EF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0E59EF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0E59EF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0E59EF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0E59EF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0E59EF"/>
    <w:pPr>
      <w:spacing w:after="100"/>
      <w:ind w:left="1760"/>
    </w:pPr>
  </w:style>
  <w:style w:type="character" w:customStyle="1" w:styleId="UnresolvedMention1">
    <w:name w:val="Unresolved Mention1"/>
    <w:basedOn w:val="Fuentedeprrafopredeter"/>
    <w:uiPriority w:val="99"/>
    <w:unhideWhenUsed/>
    <w:rsid w:val="000E59E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uentedeprrafopredeter"/>
    <w:uiPriority w:val="99"/>
    <w:unhideWhenUsed/>
    <w:rsid w:val="000E59EF"/>
    <w:rPr>
      <w:rFonts w:ascii="Segoe UI" w:hAnsi="Segoe UI" w:cs="Segoe UI"/>
      <w:color w:val="2B579A"/>
      <w:shd w:val="clear" w:color="auto" w:fill="E1DFDD"/>
    </w:rPr>
  </w:style>
  <w:style w:type="paragraph" w:styleId="Revisin">
    <w:name w:val="Revision"/>
    <w:hidden/>
    <w:uiPriority w:val="99"/>
    <w:semiHidden/>
    <w:rsid w:val="000E59EF"/>
    <w:pPr>
      <w:spacing w:before="0" w:line="240" w:lineRule="auto"/>
    </w:pPr>
  </w:style>
  <w:style w:type="paragraph" w:customStyle="1" w:styleId="TextoEstndarProbarlo">
    <w:name w:val="Texto Estándar Probarlo"/>
    <w:basedOn w:val="Normal"/>
    <w:rsid w:val="000E59EF"/>
    <w:pPr>
      <w:ind w:left="720" w:right="720"/>
    </w:pPr>
    <w:rPr>
      <w:i/>
      <w:color w:val="595959" w:themeColor="text1" w:themeTint="A6"/>
    </w:rPr>
  </w:style>
  <w:style w:type="paragraph" w:customStyle="1" w:styleId="nfasisdelacita">
    <w:name w:val="Énfasis de la cita"/>
    <w:basedOn w:val="Normal"/>
    <w:next w:val="Normal"/>
    <w:link w:val="Carcterdelnfasisdelacita"/>
    <w:qFormat/>
    <w:rsid w:val="000E59EF"/>
    <w:rPr>
      <w:rFonts w:eastAsiaTheme="minorEastAsia"/>
      <w:i/>
      <w:color w:val="3B3838" w:themeColor="background2" w:themeShade="40"/>
    </w:rPr>
  </w:style>
  <w:style w:type="character" w:customStyle="1" w:styleId="ListaconnmerosCar">
    <w:name w:val="Lista con números Car"/>
    <w:basedOn w:val="Fuentedeprrafopredeter"/>
    <w:link w:val="Listaconnmeros"/>
    <w:uiPriority w:val="10"/>
    <w:rsid w:val="000E59E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cterdelnfasisdelacita">
    <w:name w:val="Carácter del énfasis de la cita"/>
    <w:basedOn w:val="ListaconnmerosCar"/>
    <w:link w:val="nfasisdelacita"/>
    <w:rsid w:val="000E59E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inlista"/>
    <w:uiPriority w:val="99"/>
    <w:semiHidden/>
    <w:unhideWhenUsed/>
    <w:rsid w:val="000E59EF"/>
    <w:pPr>
      <w:numPr>
        <w:numId w:val="34"/>
      </w:numPr>
    </w:pPr>
  </w:style>
  <w:style w:type="numbering" w:styleId="1ai">
    <w:name w:val="Outline List 1"/>
    <w:basedOn w:val="Sinlista"/>
    <w:uiPriority w:val="99"/>
    <w:semiHidden/>
    <w:unhideWhenUsed/>
    <w:rsid w:val="000E59EF"/>
    <w:pPr>
      <w:numPr>
        <w:numId w:val="35"/>
      </w:numPr>
    </w:pPr>
  </w:style>
  <w:style w:type="numbering" w:styleId="ArtculoSeccin">
    <w:name w:val="Outline List 3"/>
    <w:basedOn w:val="Sinlista"/>
    <w:uiPriority w:val="99"/>
    <w:semiHidden/>
    <w:unhideWhenUsed/>
    <w:rsid w:val="000E59EF"/>
    <w:pPr>
      <w:numPr>
        <w:numId w:val="36"/>
      </w:numPr>
    </w:pPr>
  </w:style>
  <w:style w:type="character" w:customStyle="1" w:styleId="Hashtag1">
    <w:name w:val="Hashtag1"/>
    <w:basedOn w:val="Fuentedeprrafopredeter"/>
    <w:uiPriority w:val="99"/>
    <w:semiHidden/>
    <w:unhideWhenUsed/>
    <w:rsid w:val="000E59E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uentedeprrafopredeter"/>
    <w:uiPriority w:val="99"/>
    <w:semiHidden/>
    <w:unhideWhenUsed/>
    <w:rsid w:val="000E59E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dor.SEGUNDO162\AppData\Local\Microsoft\Office\16.0\DTS\es-ES%7b0D1B8163-5DFF-4234-B342-C0CE9D417DF0%7d\%7b7F9E95D4-B765-4E17-9351-6BB079195579%7dTFc97815bb-36b3-4f03-9a37-9a8516cb4bec059cbf29_win32-69c516cc9fb8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D5C3-9883-4933-8A74-C0475B60A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{7F9E95D4-B765-4E17-9351-6BB079195579}TFc97815bb-36b3-4f03-9a37-9a8516cb4bec059cbf29_win32-69c516cc9fb8</Template>
  <TotalTime>0</TotalTime>
  <Pages>3</Pages>
  <Words>1994</Words>
  <Characters>10970</Characters>
  <Application>Microsoft Office Word</Application>
  <DocSecurity>4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Joel Rodríguez Ortiz</cp:lastModifiedBy>
  <cp:revision>2</cp:revision>
  <dcterms:created xsi:type="dcterms:W3CDTF">2026-10-15T08:20:00Z</dcterms:created>
  <dcterms:modified xsi:type="dcterms:W3CDTF">2026-10-15T08:20:00Z</dcterms:modified>
</cp:coreProperties>
</file>